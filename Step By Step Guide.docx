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3643C" w14:textId="77777777" w:rsidR="00171F1E" w:rsidRPr="00D03A74" w:rsidRDefault="00171F1E" w:rsidP="00230FF6">
      <w:r>
        <w:rPr>
          <w:rFonts w:hint="eastAsia"/>
          <w:b/>
        </w:rPr>
        <w:t>参考地址：</w:t>
      </w:r>
      <w:r w:rsidRPr="00D03A74">
        <w:t>http://www.cnblogs.com/JudeZHU/p/4801992.html</w:t>
      </w:r>
    </w:p>
    <w:p w14:paraId="16F90BF2" w14:textId="77777777" w:rsidR="00171F1E" w:rsidRPr="00EF72A4" w:rsidRDefault="00171F1E" w:rsidP="00230FF6">
      <w:r>
        <w:rPr>
          <w:rFonts w:hint="eastAsia"/>
        </w:rPr>
        <w:t>！</w:t>
      </w:r>
      <w:r w:rsidRPr="00EF72A4">
        <w:rPr>
          <w:rFonts w:hint="eastAsia"/>
        </w:rPr>
        <w:t>下载</w:t>
      </w:r>
      <w:r w:rsidRPr="00EF72A4">
        <w:rPr>
          <w:rFonts w:hint="eastAsia"/>
        </w:rPr>
        <w:t>Sundials</w:t>
      </w:r>
      <w:r w:rsidRPr="00EF72A4">
        <w:rPr>
          <w:rFonts w:hint="eastAsia"/>
        </w:rPr>
        <w:t>源码</w:t>
      </w:r>
    </w:p>
    <w:p w14:paraId="6B4BF497" w14:textId="77777777" w:rsidR="00171F1E" w:rsidRDefault="00171F1E" w:rsidP="00230FF6"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：</w:t>
      </w:r>
      <w:hyperlink r:id="rId8" w:history="1">
        <w:r>
          <w:rPr>
            <w:rStyle w:val="af1"/>
          </w:rPr>
          <w:t>Download SUNDIALS Software | Computing (llnl.gov)</w:t>
        </w:r>
      </w:hyperlink>
    </w:p>
    <w:p w14:paraId="5BF32F1A" w14:textId="77777777" w:rsidR="00171F1E" w:rsidRDefault="00171F1E" w:rsidP="00230FF6">
      <w:r>
        <w:rPr>
          <w:rFonts w:hint="eastAsia"/>
        </w:rPr>
        <w:t>Github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"https://github.com/LLNL/sundials" </w:instrText>
      </w:r>
      <w:r>
        <w:fldChar w:fldCharType="separate"/>
      </w:r>
      <w:r>
        <w:rPr>
          <w:rStyle w:val="af1"/>
        </w:rPr>
        <w:t>LLNL/sundials: SUNDIALS is a SUite of Nonlinear and DIfferential/ALgebraic equation Solvers. This is a mirror of current releases, and development will move here eventually. Pull requests are welcome for bug fixes and minor changes. (github.com)</w:t>
      </w:r>
      <w:r>
        <w:fldChar w:fldCharType="end"/>
      </w:r>
    </w:p>
    <w:p w14:paraId="1B62E82A" w14:textId="69DEB617" w:rsidR="00171F1E" w:rsidRDefault="00171F1E" w:rsidP="00230FF6"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镜像：</w:t>
      </w:r>
      <w:r>
        <w:rPr>
          <w:rStyle w:val="af1"/>
        </w:rPr>
        <w:fldChar w:fldCharType="begin"/>
      </w:r>
      <w:r>
        <w:rPr>
          <w:rStyle w:val="af1"/>
        </w:rPr>
        <w:instrText xml:space="preserve"> HYPERLINK "https://gitee.com/QQ957913352/sundials" </w:instrText>
      </w:r>
      <w:r>
        <w:rPr>
          <w:rStyle w:val="af1"/>
        </w:rPr>
        <w:fldChar w:fldCharType="separate"/>
      </w:r>
      <w:r>
        <w:rPr>
          <w:rStyle w:val="af1"/>
        </w:rPr>
        <w:t>李新宇</w:t>
      </w:r>
      <w:r>
        <w:rPr>
          <w:rStyle w:val="af1"/>
        </w:rPr>
        <w:t>/sundials (gitee.com)</w:t>
      </w:r>
      <w:r>
        <w:rPr>
          <w:rStyle w:val="af1"/>
        </w:rPr>
        <w:fldChar w:fldCharType="end"/>
      </w:r>
    </w:p>
    <w:p w14:paraId="3C71666E" w14:textId="77777777" w:rsidR="00171F1E" w:rsidRDefault="00171F1E" w:rsidP="00230FF6">
      <w:r>
        <w:rPr>
          <w:rFonts w:hint="eastAsia"/>
        </w:rPr>
        <w:t>截至</w:t>
      </w:r>
      <w:r>
        <w:rPr>
          <w:rFonts w:hint="eastAsia"/>
        </w:rPr>
        <w:t>2</w:t>
      </w:r>
      <w:r>
        <w:t>021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日，更新到</w:t>
      </w:r>
      <w:r>
        <w:rPr>
          <w:rFonts w:hint="eastAsia"/>
        </w:rPr>
        <w:t>5</w:t>
      </w:r>
      <w:r>
        <w:t>.7.0</w:t>
      </w:r>
      <w:r>
        <w:rPr>
          <w:rFonts w:hint="eastAsia"/>
        </w:rPr>
        <w:t>版本</w:t>
      </w:r>
    </w:p>
    <w:p w14:paraId="65735543" w14:textId="77777777" w:rsidR="00171F1E" w:rsidRPr="00EF72A4" w:rsidRDefault="00171F1E" w:rsidP="00230FF6">
      <w:r>
        <w:rPr>
          <w:rFonts w:hint="eastAsia"/>
        </w:rPr>
        <w:t>！</w:t>
      </w:r>
      <w:r w:rsidRPr="00EF72A4">
        <w:rPr>
          <w:rFonts w:hint="eastAsia"/>
        </w:rPr>
        <w:t>安装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</w:t>
      </w:r>
      <w:proofErr w:type="spellStart"/>
      <w:r w:rsidRPr="00EF72A4">
        <w:rPr>
          <w:rFonts w:hint="eastAsia"/>
        </w:rPr>
        <w:t>Cmake</w:t>
      </w:r>
      <w:proofErr w:type="spellEnd"/>
    </w:p>
    <w:p w14:paraId="149ADA3D" w14:textId="77777777" w:rsidR="00171F1E" w:rsidRDefault="00171F1E" w:rsidP="00230FF6">
      <w:r>
        <w:rPr>
          <w:rFonts w:hint="eastAsia"/>
        </w:rPr>
        <w:t>由于编译指令太多，建议用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操作</w:t>
      </w:r>
    </w:p>
    <w:p w14:paraId="13B3030C" w14:textId="77777777" w:rsidR="00171F1E" w:rsidRDefault="00171F1E" w:rsidP="00230FF6">
      <w:r>
        <w:rPr>
          <w:rFonts w:hint="eastAsia"/>
        </w:rPr>
        <w:t>！测试编译器：</w:t>
      </w:r>
      <w:r w:rsidRPr="00EF72A4">
        <w:rPr>
          <w:rFonts w:hint="eastAsia"/>
        </w:rPr>
        <w:t>V</w:t>
      </w:r>
      <w:r w:rsidRPr="00EF72A4">
        <w:t>S2017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S2019</w:t>
      </w:r>
    </w:p>
    <w:p w14:paraId="55888F44" w14:textId="1F9AB47D" w:rsidR="00171F1E" w:rsidRPr="007B46A8" w:rsidRDefault="007B46A8" w:rsidP="00230FF6">
      <w:pPr>
        <w:rPr>
          <w:rFonts w:hint="eastAsia"/>
        </w:rPr>
      </w:pPr>
      <w:r>
        <w:rPr>
          <w:rFonts w:hint="eastAsia"/>
        </w:rPr>
        <w:t>总体流程如下：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工程文件，然后用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工程文件生成头文件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和链接库</w:t>
      </w:r>
      <w:r>
        <w:t>.lib</w:t>
      </w:r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t>dll</w:t>
      </w:r>
      <w:proofErr w:type="spellEnd"/>
      <w:r>
        <w:rPr>
          <w:rFonts w:hint="eastAsia"/>
        </w:rPr>
        <w:t>，至此</w:t>
      </w:r>
      <w:r>
        <w:rPr>
          <w:rFonts w:hint="eastAsia"/>
        </w:rPr>
        <w:t>Sundials</w:t>
      </w:r>
      <w:r>
        <w:rPr>
          <w:rFonts w:hint="eastAsia"/>
        </w:rPr>
        <w:t>编译完成。然后新建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工程文件，调用头文件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和链接库</w:t>
      </w:r>
      <w:r>
        <w:rPr>
          <w:rFonts w:hint="eastAsia"/>
        </w:rPr>
        <w:t>.</w:t>
      </w:r>
      <w:proofErr w:type="spellStart"/>
      <w:r>
        <w:t>dll</w:t>
      </w:r>
      <w:proofErr w:type="spellEnd"/>
      <w:r>
        <w:rPr>
          <w:rFonts w:hint="eastAsia"/>
        </w:rPr>
        <w:t>，并依靠修改案例源码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来实现微分方程的自定义和求解。</w:t>
      </w:r>
    </w:p>
    <w:p w14:paraId="72ED0E79" w14:textId="77777777" w:rsidR="00171F1E" w:rsidRPr="008055E4" w:rsidRDefault="00171F1E" w:rsidP="00230FF6">
      <w:pPr>
        <w:pStyle w:val="1"/>
        <w:spacing w:before="326" w:after="326"/>
        <w:rPr>
          <w:rFonts w:ascii="Helvetica" w:hAnsi="Helvetica"/>
        </w:rPr>
      </w:pPr>
      <w:r w:rsidRPr="008055E4">
        <w:t>1</w:t>
      </w:r>
      <w:r w:rsidRPr="008055E4">
        <w:rPr>
          <w:rFonts w:hint="eastAsia"/>
        </w:rPr>
        <w:t>编译</w:t>
      </w:r>
    </w:p>
    <w:p w14:paraId="0B5131F2" w14:textId="77777777" w:rsidR="00171F1E" w:rsidRPr="00B30F2A" w:rsidRDefault="00171F1E" w:rsidP="00230FF6">
      <w:pPr>
        <w:pStyle w:val="2"/>
      </w:pPr>
      <w:r w:rsidRPr="008055E4">
        <w:t>1.1</w:t>
      </w:r>
      <w:r w:rsidRPr="008055E4">
        <w:rPr>
          <w:rFonts w:ascii="黑体" w:hAnsi="黑体" w:hint="eastAsia"/>
        </w:rPr>
        <w:t>准备</w:t>
      </w:r>
    </w:p>
    <w:p w14:paraId="44F5B94D" w14:textId="77777777" w:rsidR="00171F1E" w:rsidRPr="008055E4" w:rsidRDefault="00171F1E" w:rsidP="00230FF6">
      <w:pPr>
        <w:rPr>
          <w:rFonts w:ascii="Helvetica" w:hAnsi="Helvetica"/>
        </w:rPr>
      </w:pPr>
      <w:r w:rsidRPr="008055E4">
        <w:t>Win</w:t>
      </w:r>
      <w:r>
        <w:t>10</w:t>
      </w:r>
      <w:r w:rsidRPr="008055E4">
        <w:t xml:space="preserve"> 64</w:t>
      </w:r>
      <w:r w:rsidRPr="008055E4">
        <w:rPr>
          <w:rFonts w:hint="eastAsia"/>
        </w:rPr>
        <w:t>位旗舰版。</w:t>
      </w:r>
    </w:p>
    <w:p w14:paraId="21D29524" w14:textId="7D0046E0" w:rsidR="00171F1E" w:rsidRDefault="00171F1E" w:rsidP="00230FF6">
      <w:r w:rsidRPr="008055E4">
        <w:t>Visual Studio 201</w:t>
      </w:r>
      <w:r w:rsidR="00B30F2A">
        <w:t>9</w:t>
      </w:r>
      <w:r w:rsidR="00B30F2A">
        <w:rPr>
          <w:rFonts w:hint="eastAsia"/>
        </w:rPr>
        <w:t>，用于编译和调试</w:t>
      </w:r>
      <w:r w:rsidRPr="008055E4">
        <w:rPr>
          <w:rFonts w:hint="eastAsia"/>
        </w:rPr>
        <w:t>。</w:t>
      </w:r>
    </w:p>
    <w:p w14:paraId="0AF9827E" w14:textId="331539AD" w:rsidR="00B30F2A" w:rsidRDefault="00B30F2A" w:rsidP="00230FF6">
      <w:r w:rsidRPr="008055E4">
        <w:t>Visual Studio 201</w:t>
      </w:r>
      <w:r>
        <w:t>7</w:t>
      </w:r>
      <w:r>
        <w:rPr>
          <w:rFonts w:hint="eastAsia"/>
        </w:rPr>
        <w:t>，用于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的编译</w:t>
      </w:r>
      <w:r w:rsidRPr="008055E4">
        <w:rPr>
          <w:rFonts w:hint="eastAsia"/>
        </w:rPr>
        <w:t>。</w:t>
      </w:r>
    </w:p>
    <w:p w14:paraId="35F5876E" w14:textId="6FE64555" w:rsidR="00171F1E" w:rsidRPr="008055E4" w:rsidRDefault="00171F1E" w:rsidP="00230FF6">
      <w:pPr>
        <w:rPr>
          <w:rFonts w:ascii="Helvetica" w:hAnsi="Helvetica"/>
        </w:rPr>
      </w:pPr>
      <w:r w:rsidRPr="008055E4">
        <w:rPr>
          <w:rFonts w:hint="eastAsia"/>
        </w:rPr>
        <w:t>测试时（</w:t>
      </w:r>
      <w:r w:rsidRPr="008055E4">
        <w:t>20</w:t>
      </w:r>
      <w:r w:rsidR="00B30F2A">
        <w:t>21</w:t>
      </w:r>
      <w:r w:rsidRPr="008055E4">
        <w:t>.</w:t>
      </w:r>
      <w:r w:rsidR="00B30F2A">
        <w:t>7</w:t>
      </w:r>
      <w:r w:rsidRPr="008055E4">
        <w:t>.</w:t>
      </w:r>
      <w:r w:rsidR="00B30F2A">
        <w:t>14</w:t>
      </w:r>
      <w:r w:rsidRPr="008055E4">
        <w:rPr>
          <w:rFonts w:hint="eastAsia"/>
        </w:rPr>
        <w:t>），用</w:t>
      </w:r>
      <w:proofErr w:type="spellStart"/>
      <w:r w:rsidRPr="008055E4">
        <w:t>Cmake</w:t>
      </w:r>
      <w:proofErr w:type="spellEnd"/>
      <w:r w:rsidRPr="008055E4">
        <w:t xml:space="preserve"> 3.</w:t>
      </w:r>
      <w:r w:rsidR="00B30F2A">
        <w:t>21.0</w:t>
      </w:r>
      <w:r w:rsidRPr="008055E4">
        <w:rPr>
          <w:rFonts w:hint="eastAsia"/>
        </w:rPr>
        <w:t>。</w:t>
      </w:r>
    </w:p>
    <w:p w14:paraId="499C1CC6" w14:textId="16667413" w:rsidR="00B30F2A" w:rsidRPr="00B30F2A" w:rsidRDefault="00B30F2A" w:rsidP="00B30F2A">
      <w:pPr>
        <w:pStyle w:val="afff2"/>
      </w:pPr>
      <w:r w:rsidRPr="00B30F2A">
        <w:rPr>
          <w:noProof/>
        </w:rPr>
        <w:drawing>
          <wp:inline distT="0" distB="0" distL="0" distR="0" wp14:anchorId="62A4068C" wp14:editId="7974F1A0">
            <wp:extent cx="4246245" cy="2170430"/>
            <wp:effectExtent l="0" t="0" r="1905" b="1270"/>
            <wp:docPr id="1" name="图片 1" descr="C:\Users\hp\AppData\Roaming\Tencent\Users\957913352\QQ\WinTemp\RichOle\~$SGIUU)73ZX~M)4J$499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Roaming\Tencent\Users\957913352\QQ\WinTemp\RichOle\~$SGIUU)73ZX~M)4J$499M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4952" w14:textId="57240EB9" w:rsidR="006E535B" w:rsidRDefault="006E535B" w:rsidP="00230FF6">
      <w:pPr>
        <w:pStyle w:val="2"/>
        <w:rPr>
          <w:rFonts w:ascii="Helvetica" w:eastAsia="宋体" w:hAnsi="Helvetica" w:cs="宋体"/>
        </w:rPr>
      </w:pPr>
      <w:r>
        <w:t xml:space="preserve">1.2 </w:t>
      </w:r>
      <w:proofErr w:type="spellStart"/>
      <w:r>
        <w:t>Cmake</w:t>
      </w:r>
      <w:proofErr w:type="spellEnd"/>
      <w:r>
        <w:rPr>
          <w:rFonts w:ascii="黑体" w:hAnsi="黑体" w:hint="eastAsia"/>
        </w:rPr>
        <w:t>编译</w:t>
      </w:r>
      <w:r>
        <w:t>SUNDIALS</w:t>
      </w:r>
    </w:p>
    <w:p w14:paraId="0442C1CF" w14:textId="5C1492DF" w:rsidR="006E535B" w:rsidRDefault="006E535B" w:rsidP="00230FF6">
      <w:pPr>
        <w:pStyle w:val="-"/>
        <w:spacing w:before="163"/>
        <w:rPr>
          <w:rFonts w:ascii="Helvetica" w:hAnsi="Helvetica"/>
        </w:rPr>
      </w:pPr>
      <w:r>
        <w:t>1.2.1</w:t>
      </w:r>
      <w:r>
        <w:t xml:space="preserve"> </w:t>
      </w:r>
      <w:r>
        <w:rPr>
          <w:rFonts w:ascii="黑体" w:hAnsi="黑体" w:hint="eastAsia"/>
        </w:rPr>
        <w:t>建立工作目录</w:t>
      </w:r>
    </w:p>
    <w:p w14:paraId="1011CEB6" w14:textId="478E1E9F" w:rsidR="006E535B" w:rsidRDefault="006E535B" w:rsidP="00230FF6">
      <w:pPr>
        <w:pStyle w:val="afff6"/>
        <w:rPr>
          <w:rFonts w:ascii="Helvetica" w:hAnsi="Helvetica"/>
        </w:rPr>
      </w:pPr>
      <w:r>
        <w:rPr>
          <w:rFonts w:hint="eastAsia"/>
        </w:rPr>
        <w:t>在</w:t>
      </w:r>
      <w:r>
        <w:rPr>
          <w:rFonts w:ascii="Times New Roman" w:hAnsi="Times New Roman"/>
        </w:rPr>
        <w:t>C</w:t>
      </w:r>
      <w:r>
        <w:rPr>
          <w:rFonts w:hint="eastAsia"/>
        </w:rPr>
        <w:t>盘根目录建立如下路径</w:t>
      </w:r>
    </w:p>
    <w:p w14:paraId="52053748" w14:textId="613CAA24" w:rsidR="00D45559" w:rsidRPr="00D45559" w:rsidRDefault="00D45559" w:rsidP="00D45559">
      <w:pPr>
        <w:pStyle w:val="afff2"/>
      </w:pPr>
      <w:r w:rsidRPr="00D45559">
        <w:rPr>
          <w:noProof/>
        </w:rPr>
        <w:lastRenderedPageBreak/>
        <w:drawing>
          <wp:inline distT="0" distB="0" distL="0" distR="0" wp14:anchorId="6F16A001" wp14:editId="60DEDFCD">
            <wp:extent cx="4460875" cy="1025525"/>
            <wp:effectExtent l="0" t="0" r="0" b="3175"/>
            <wp:docPr id="2" name="图片 2" descr="C:\Users\hp\AppData\Roaming\Tencent\Users\957913352\QQ\WinTemp\RichOle\6WY(N]3HQ}CE4H3LK@K@{]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Roaming\Tencent\Users\957913352\QQ\WinTemp\RichOle\6WY(N]3HQ}CE4H3LK@K@{]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5F27" w14:textId="0299894A" w:rsidR="00171F1E" w:rsidRPr="00D45559" w:rsidRDefault="00D45559" w:rsidP="00230FF6">
      <w:r w:rsidRPr="00D45559">
        <w:t>Sundials-5.7.0-test</w:t>
      </w:r>
      <w:r w:rsidRPr="00D45559">
        <w:rPr>
          <w:rFonts w:hint="eastAsia"/>
        </w:rPr>
        <w:t>：测试用的文件夹，可以不建</w:t>
      </w:r>
    </w:p>
    <w:p w14:paraId="57348B3D" w14:textId="4BE2F000" w:rsidR="00D45559" w:rsidRPr="00D45559" w:rsidRDefault="00D45559" w:rsidP="00230FF6">
      <w:pPr>
        <w:rPr>
          <w:rFonts w:hint="eastAsia"/>
        </w:rPr>
      </w:pPr>
      <w:r w:rsidRPr="00D45559">
        <w:t>Sundials-5.7.0-src</w:t>
      </w:r>
      <w:r w:rsidRPr="00D45559">
        <w:rPr>
          <w:rFonts w:hint="eastAsia"/>
        </w:rPr>
        <w:t>：保存</w:t>
      </w:r>
      <w:r w:rsidRPr="00D45559">
        <w:rPr>
          <w:rFonts w:hint="eastAsia"/>
        </w:rPr>
        <w:t>Sundials</w:t>
      </w:r>
      <w:r>
        <w:rPr>
          <w:rFonts w:hint="eastAsia"/>
        </w:rPr>
        <w:t>解压后的</w:t>
      </w:r>
      <w:r w:rsidRPr="00D45559">
        <w:rPr>
          <w:rFonts w:hint="eastAsia"/>
        </w:rPr>
        <w:t>源码，打开如下：</w:t>
      </w:r>
    </w:p>
    <w:p w14:paraId="49E43C44" w14:textId="4617EBF8" w:rsidR="00D45559" w:rsidRPr="00D45559" w:rsidRDefault="00D45559" w:rsidP="00D45559">
      <w:pPr>
        <w:pStyle w:val="afff2"/>
      </w:pPr>
      <w:r w:rsidRPr="00D45559">
        <w:rPr>
          <w:noProof/>
        </w:rPr>
        <w:drawing>
          <wp:inline distT="0" distB="0" distL="0" distR="0" wp14:anchorId="15C1E112" wp14:editId="5C673946">
            <wp:extent cx="4030348" cy="2094931"/>
            <wp:effectExtent l="0" t="0" r="8255" b="635"/>
            <wp:docPr id="3" name="图片 3" descr="C:\Users\hp\AppData\Roaming\Tencent\Users\957913352\QQ\WinTemp\RichOle\9IG9SSGLZ{FHLUZD$LUQB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Roaming\Tencent\Users\957913352\QQ\WinTemp\RichOle\9IG9SSGLZ{FHLUZD$LUQB~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4" t="21998" r="20491" b="35017"/>
                    <a:stretch/>
                  </pic:blipFill>
                  <pic:spPr bwMode="auto">
                    <a:xfrm>
                      <a:off x="0" y="0"/>
                      <a:ext cx="4053708" cy="210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17936" w14:textId="490B1F18" w:rsidR="00AA2714" w:rsidRDefault="00D45559" w:rsidP="00230FF6">
      <w:r w:rsidRPr="00D45559">
        <w:t>Sundials-5.7.0-install</w:t>
      </w:r>
      <w:r>
        <w:rPr>
          <w:rFonts w:hint="eastAsia"/>
        </w:rPr>
        <w:t>：保存</w:t>
      </w:r>
      <w:r>
        <w:t>VS</w:t>
      </w:r>
      <w:r>
        <w:rPr>
          <w:rFonts w:hint="eastAsia"/>
        </w:rPr>
        <w:t>编译生成的头文件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和链接库</w:t>
      </w:r>
      <w:r>
        <w:t>.lib</w:t>
      </w:r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t>dll</w:t>
      </w:r>
      <w:proofErr w:type="spellEnd"/>
    </w:p>
    <w:p w14:paraId="7ABE9EED" w14:textId="0C55A851" w:rsidR="00D45559" w:rsidRDefault="00D45559" w:rsidP="00230FF6">
      <w:r w:rsidRPr="00D45559">
        <w:t>Sundials-5.7.0-example</w:t>
      </w:r>
      <w:r>
        <w:rPr>
          <w:rFonts w:hint="eastAsia"/>
        </w:rPr>
        <w:t>：保</w:t>
      </w:r>
      <w:r>
        <w:rPr>
          <w:rFonts w:hint="eastAsia"/>
        </w:rPr>
        <w:t>存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生成的</w:t>
      </w:r>
      <w:r>
        <w:rPr>
          <w:rFonts w:hint="eastAsia"/>
        </w:rPr>
        <w:t>案例源码</w:t>
      </w:r>
      <w:r>
        <w:rPr>
          <w:rFonts w:hint="eastAsia"/>
        </w:rPr>
        <w:t>.</w:t>
      </w:r>
      <w:r>
        <w:t>c</w:t>
      </w:r>
    </w:p>
    <w:p w14:paraId="24AA8856" w14:textId="3D3D1951" w:rsidR="00D45559" w:rsidRDefault="00D45559" w:rsidP="00230FF6">
      <w:pPr>
        <w:rPr>
          <w:rFonts w:hint="eastAsia"/>
        </w:rPr>
      </w:pPr>
      <w:r w:rsidRPr="00D45559">
        <w:t>Sundials-5.7.0-build</w:t>
      </w:r>
      <w:r>
        <w:rPr>
          <w:rFonts w:hint="eastAsia"/>
        </w:rPr>
        <w:t>：保存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生成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工程文件</w:t>
      </w:r>
      <w:r>
        <w:tab/>
      </w:r>
    </w:p>
    <w:p w14:paraId="7798EE79" w14:textId="225CA49E" w:rsidR="007B46A8" w:rsidRPr="007B46A8" w:rsidRDefault="007B46A8" w:rsidP="00230FF6">
      <w:pPr>
        <w:pStyle w:val="-"/>
        <w:spacing w:before="163"/>
      </w:pPr>
      <w:r>
        <w:t>1.2.</w:t>
      </w:r>
      <w:r>
        <w:t>2</w:t>
      </w:r>
      <w:r>
        <w:t xml:space="preserve"> 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编译</w:t>
      </w:r>
    </w:p>
    <w:p w14:paraId="42860656" w14:textId="114C8678" w:rsidR="00D45559" w:rsidRPr="00D45559" w:rsidRDefault="007B46A8" w:rsidP="00230FF6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的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，设置目录如下：</w:t>
      </w:r>
    </w:p>
    <w:p w14:paraId="3EFC1E06" w14:textId="6EDC209C" w:rsidR="007B46A8" w:rsidRDefault="007B46A8" w:rsidP="007B46A8">
      <w:pPr>
        <w:pStyle w:val="afff2"/>
        <w:rPr>
          <w:rFonts w:eastAsia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7A2E36F" wp14:editId="1C6205AB">
            <wp:extent cx="4299833" cy="3556296"/>
            <wp:effectExtent l="0" t="0" r="5715" b="6350"/>
            <wp:docPr id="4" name="图片 4" descr="C:\Users\hp\AppData\Roaming\Tencent\Users\957913352\QQ\WinTemp\RichOle\%G{@JE]4J[YJV1X~GZ9I4Y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Roaming\Tencent\Users\957913352\QQ\WinTemp\RichOle\%G{@JE]4J[YJV1X~GZ9I4Y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34" cy="357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87DA" w14:textId="2CFA1E7D" w:rsidR="00D45559" w:rsidRDefault="007B46A8" w:rsidP="00230FF6">
      <w:pPr>
        <w:rPr>
          <w:rFonts w:hint="eastAsia"/>
        </w:rPr>
      </w:pPr>
      <w:r>
        <w:rPr>
          <w:rFonts w:hint="eastAsia"/>
        </w:rPr>
        <w:lastRenderedPageBreak/>
        <w:t>点击</w:t>
      </w:r>
      <w:r>
        <w:t>C</w:t>
      </w:r>
      <w:r>
        <w:rPr>
          <w:rFonts w:hint="eastAsia"/>
        </w:rPr>
        <w:t>onfigure</w:t>
      </w:r>
      <w:r>
        <w:rPr>
          <w:rFonts w:hint="eastAsia"/>
        </w:rPr>
        <w:t>，</w:t>
      </w:r>
      <w:r w:rsidR="00BE7E5D">
        <w:rPr>
          <w:rFonts w:hint="eastAsia"/>
        </w:rPr>
        <w:t>如果弹出编译器的选择框，可选</w:t>
      </w:r>
      <w:r w:rsidR="00BE7E5D">
        <w:t>VS2017</w:t>
      </w:r>
      <w:r w:rsidR="00BE7E5D">
        <w:rPr>
          <w:rFonts w:hint="eastAsia"/>
        </w:rPr>
        <w:t>。其余默认即可。</w:t>
      </w:r>
    </w:p>
    <w:p w14:paraId="77C0103E" w14:textId="2C529D00" w:rsidR="00BE7E5D" w:rsidRDefault="00BE7E5D" w:rsidP="00BE7E5D">
      <w:pPr>
        <w:pStyle w:val="afff2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119D9AA" wp14:editId="45A1972F">
            <wp:extent cx="3590160" cy="2636959"/>
            <wp:effectExtent l="0" t="0" r="0" b="0"/>
            <wp:docPr id="5" name="图片 5" descr="C:\Users\hp\AppData\Roaming\Tencent\Users\957913352\QQ\WinTemp\RichOle\_LCI(3_3ZZW5CX0QDZMCT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Roaming\Tencent\Users\957913352\QQ\WinTemp\RichOle\_LCI(3_3ZZW5CX0QDZMCT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633" cy="26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2783" w14:textId="096914F5" w:rsidR="00BE7E5D" w:rsidRPr="008C5FD3" w:rsidRDefault="00BE7E5D" w:rsidP="00230FF6">
      <w:pPr>
        <w:rPr>
          <w:rFonts w:hint="eastAsia"/>
        </w:rPr>
      </w:pPr>
      <w:r>
        <w:rPr>
          <w:rFonts w:hint="eastAsia"/>
        </w:rPr>
        <w:t>等待</w:t>
      </w:r>
      <w:r>
        <w:rPr>
          <w:rFonts w:hint="eastAsia"/>
        </w:rPr>
        <w:t>Configure</w:t>
      </w:r>
      <w:r>
        <w:rPr>
          <w:rFonts w:hint="eastAsia"/>
        </w:rPr>
        <w:t>完毕后会出现很多红色，可以按照个人需求去选择。</w:t>
      </w:r>
      <w:r w:rsidR="00690288">
        <w:t>O</w:t>
      </w:r>
      <w:r w:rsidR="00690288">
        <w:rPr>
          <w:rFonts w:hint="eastAsia"/>
        </w:rPr>
        <w:t>ptional</w:t>
      </w:r>
      <w:r w:rsidR="00690288">
        <w:t xml:space="preserve"> </w:t>
      </w:r>
      <w:r w:rsidR="00690288">
        <w:rPr>
          <w:rFonts w:hint="eastAsia"/>
        </w:rPr>
        <w:t>platform</w:t>
      </w:r>
      <w:r w:rsidR="00337FEE">
        <w:rPr>
          <w:rFonts w:hint="eastAsia"/>
        </w:rPr>
        <w:t>如果</w:t>
      </w:r>
      <w:proofErr w:type="gramStart"/>
      <w:r w:rsidR="00337FEE">
        <w:rPr>
          <w:rFonts w:hint="eastAsia"/>
        </w:rPr>
        <w:t>不勾选</w:t>
      </w:r>
      <w:r w:rsidR="00690288">
        <w:rPr>
          <w:rFonts w:hint="eastAsia"/>
        </w:rPr>
        <w:t>则</w:t>
      </w:r>
      <w:proofErr w:type="gramEnd"/>
      <w:r w:rsidR="00337FEE">
        <w:rPr>
          <w:rFonts w:hint="eastAsia"/>
        </w:rPr>
        <w:t>默认安装</w:t>
      </w:r>
      <w:r w:rsidR="00337FEE">
        <w:rPr>
          <w:rFonts w:hint="eastAsia"/>
        </w:rPr>
        <w:t>3</w:t>
      </w:r>
      <w:r w:rsidR="00337FEE">
        <w:t>2</w:t>
      </w:r>
      <w:r w:rsidR="00337FEE">
        <w:rPr>
          <w:rFonts w:hint="eastAsia"/>
        </w:rPr>
        <w:t>位；</w:t>
      </w:r>
      <w:r w:rsidR="00306145">
        <w:rPr>
          <w:rFonts w:hint="eastAsia"/>
        </w:rPr>
        <w:t>如果要</w:t>
      </w:r>
      <w:r w:rsidR="00337FEE">
        <w:rPr>
          <w:rFonts w:hint="eastAsia"/>
        </w:rPr>
        <w:t>安装</w:t>
      </w:r>
      <w:r w:rsidR="00337FEE">
        <w:rPr>
          <w:rFonts w:hint="eastAsia"/>
        </w:rPr>
        <w:t>6</w:t>
      </w:r>
      <w:r w:rsidR="00337FEE">
        <w:t>4</w:t>
      </w:r>
      <w:r w:rsidR="00337FEE">
        <w:rPr>
          <w:rFonts w:hint="eastAsia"/>
        </w:rPr>
        <w:t>位，选</w:t>
      </w:r>
      <w:r w:rsidR="00337FEE">
        <w:rPr>
          <w:rFonts w:hint="eastAsia"/>
        </w:rPr>
        <w:t>x</w:t>
      </w:r>
      <w:r w:rsidR="00337FEE">
        <w:t>64</w:t>
      </w:r>
      <w:r w:rsidR="00337FEE">
        <w:rPr>
          <w:rFonts w:hint="eastAsia"/>
        </w:rPr>
        <w:t>。</w:t>
      </w:r>
    </w:p>
    <w:p w14:paraId="74C4532F" w14:textId="34C46B2F" w:rsidR="008C5FD3" w:rsidRDefault="008C5FD3" w:rsidP="00230FF6">
      <w:pPr>
        <w:rPr>
          <w:shd w:val="clear" w:color="auto" w:fill="FFFFFF"/>
        </w:rPr>
      </w:pPr>
      <w:r>
        <w:rPr>
          <w:rFonts w:hint="eastAsia"/>
        </w:rPr>
        <w:t>为了用上之前创建的文件夹，找到</w:t>
      </w:r>
      <w:r>
        <w:rPr>
          <w:shd w:val="clear" w:color="auto" w:fill="FFFFFF"/>
        </w:rPr>
        <w:t>CMAKE_INSTALL_PREFIX</w:t>
      </w:r>
      <w:r>
        <w:rPr>
          <w:rFonts w:hint="eastAsia"/>
          <w:shd w:val="clear" w:color="auto" w:fill="FFFFFF"/>
        </w:rPr>
        <w:t>项，可以看到默认路径是</w:t>
      </w:r>
      <w:r w:rsidRPr="008C5FD3">
        <w:rPr>
          <w:shd w:val="clear" w:color="auto" w:fill="FFFFFF"/>
        </w:rPr>
        <w:t>C:/Program Files (x86)/SUNDIALS</w:t>
      </w:r>
      <w:r w:rsidR="00690288">
        <w:t>(</w:t>
      </w:r>
      <w:r w:rsidR="00690288">
        <w:rPr>
          <w:rFonts w:hint="eastAsia"/>
        </w:rPr>
        <w:t>这是因为</w:t>
      </w:r>
      <w:proofErr w:type="gramStart"/>
      <w:r w:rsidR="00690288">
        <w:rPr>
          <w:rFonts w:hint="eastAsia"/>
        </w:rPr>
        <w:t>没有勾选</w:t>
      </w:r>
      <w:proofErr w:type="gramEnd"/>
      <w:r w:rsidR="00690288">
        <w:rPr>
          <w:rFonts w:hint="eastAsia"/>
        </w:rPr>
        <w:t>x</w:t>
      </w:r>
      <w:r w:rsidR="00690288">
        <w:t>64</w:t>
      </w:r>
      <w:r w:rsidR="00690288">
        <w:rPr>
          <w:rFonts w:hint="eastAsia"/>
        </w:rPr>
        <w:t>，</w:t>
      </w:r>
      <w:proofErr w:type="gramStart"/>
      <w:r w:rsidR="00690288">
        <w:rPr>
          <w:rFonts w:hint="eastAsia"/>
        </w:rPr>
        <w:t>如果勾选了</w:t>
      </w:r>
      <w:proofErr w:type="gramEnd"/>
      <w:r w:rsidR="00690288">
        <w:rPr>
          <w:rFonts w:hint="eastAsia"/>
        </w:rPr>
        <w:t>x</w:t>
      </w:r>
      <w:r w:rsidR="00690288">
        <w:t>64</w:t>
      </w:r>
      <w:r w:rsidR="00690288">
        <w:rPr>
          <w:rFonts w:hint="eastAsia"/>
        </w:rPr>
        <w:t>，显示的是</w:t>
      </w:r>
      <w:r w:rsidR="00690288" w:rsidRPr="008C5FD3">
        <w:rPr>
          <w:shd w:val="clear" w:color="auto" w:fill="FFFFFF"/>
        </w:rPr>
        <w:t>C:/Program Files/SUNDIALS</w:t>
      </w:r>
      <w:r w:rsidR="00690288">
        <w:t>)</w:t>
      </w:r>
      <w:r w:rsidR="00690288">
        <w:rPr>
          <w:rFonts w:hint="eastAsia"/>
        </w:rPr>
        <w:t>。</w:t>
      </w:r>
      <w:r>
        <w:rPr>
          <w:rFonts w:hint="eastAsia"/>
          <w:shd w:val="clear" w:color="auto" w:fill="FFFFFF"/>
        </w:rPr>
        <w:t>将其改成</w:t>
      </w:r>
      <w:r w:rsidRPr="008C5FD3">
        <w:rPr>
          <w:shd w:val="clear" w:color="auto" w:fill="FFFFFF"/>
        </w:rPr>
        <w:t>C:\Sundials-5.7.0-install</w:t>
      </w:r>
      <w:r>
        <w:rPr>
          <w:rFonts w:hint="eastAsia"/>
          <w:shd w:val="clear" w:color="auto" w:fill="FFFFFF"/>
        </w:rPr>
        <w:t>。</w:t>
      </w:r>
    </w:p>
    <w:p w14:paraId="19084489" w14:textId="13B14F43" w:rsidR="008C5FD3" w:rsidRDefault="008C5FD3" w:rsidP="008C5FD3">
      <w:pPr>
        <w:pStyle w:val="afff2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E41CA55" wp14:editId="4B97956F">
            <wp:extent cx="3243158" cy="3677899"/>
            <wp:effectExtent l="0" t="0" r="0" b="0"/>
            <wp:docPr id="6" name="图片 6" descr="C:\Users\hp\AppData\Roaming\Tencent\Users\957913352\QQ\WinTemp\RichOle\TP]HKHIPPRMQPH{NT43LK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Roaming\Tencent\Users\957913352\QQ\WinTemp\RichOle\TP]HKHIPPRMQPH{NT43LKW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96" cy="37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FD3">
        <w:drawing>
          <wp:inline distT="0" distB="0" distL="0" distR="0" wp14:anchorId="21F0415D" wp14:editId="16569B5A">
            <wp:extent cx="3108960" cy="3667407"/>
            <wp:effectExtent l="0" t="0" r="0" b="9525"/>
            <wp:docPr id="7" name="图片 7" descr="C:\Users\hp\AppData\Roaming\Tencent\Users\957913352\QQ\WinTemp\RichOle\L_TD1YC3RZGUL@)K[JNI6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Roaming\Tencent\Users\957913352\QQ\WinTemp\RichOle\L_TD1YC3RZGUL@)K[JNI6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61" cy="370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C1C62" w14:textId="13489795" w:rsidR="008C5FD3" w:rsidRDefault="008C5FD3" w:rsidP="00230FF6">
      <w:pPr>
        <w:rPr>
          <w:rFonts w:hint="eastAsia"/>
        </w:rPr>
      </w:pPr>
      <w:r w:rsidRPr="008C5FD3">
        <w:rPr>
          <w:rFonts w:hint="eastAsia"/>
        </w:rPr>
        <w:t>找到</w:t>
      </w:r>
      <w:r w:rsidRPr="008C5FD3">
        <w:rPr>
          <w:rFonts w:hint="eastAsia"/>
        </w:rPr>
        <w:t>BUILD_SHARED_LIBS</w:t>
      </w:r>
      <w:r w:rsidRPr="008C5FD3">
        <w:rPr>
          <w:rFonts w:hint="eastAsia"/>
        </w:rPr>
        <w:t>，勾选上；找到</w:t>
      </w:r>
      <w:r w:rsidRPr="008C5FD3">
        <w:rPr>
          <w:rFonts w:hint="eastAsia"/>
        </w:rPr>
        <w:t>BUILD_STATIC_LIBS</w:t>
      </w:r>
      <w:r w:rsidRPr="008C5FD3">
        <w:rPr>
          <w:rFonts w:hint="eastAsia"/>
        </w:rPr>
        <w:t>，取消勾选。这一操作，将输出动态链接库（</w:t>
      </w:r>
      <w:r w:rsidRPr="008C5FD3">
        <w:rPr>
          <w:rFonts w:hint="eastAsia"/>
        </w:rPr>
        <w:t>SHARED_LIBS</w:t>
      </w:r>
      <w:r w:rsidRPr="008C5FD3">
        <w:rPr>
          <w:rFonts w:hint="eastAsia"/>
        </w:rPr>
        <w:t>，</w:t>
      </w:r>
      <w:r w:rsidRPr="008C5FD3">
        <w:rPr>
          <w:rFonts w:hint="eastAsia"/>
        </w:rPr>
        <w:t>.</w:t>
      </w:r>
      <w:proofErr w:type="spellStart"/>
      <w:r w:rsidRPr="008C5FD3">
        <w:rPr>
          <w:rFonts w:hint="eastAsia"/>
        </w:rPr>
        <w:t>dll</w:t>
      </w:r>
      <w:proofErr w:type="spellEnd"/>
      <w:r w:rsidRPr="008C5FD3">
        <w:rPr>
          <w:rFonts w:hint="eastAsia"/>
        </w:rPr>
        <w:t>和其对应的</w:t>
      </w:r>
      <w:r w:rsidRPr="008C5FD3">
        <w:rPr>
          <w:rFonts w:hint="eastAsia"/>
        </w:rPr>
        <w:t>.lib</w:t>
      </w:r>
      <w:r w:rsidRPr="008C5FD3">
        <w:rPr>
          <w:rFonts w:hint="eastAsia"/>
        </w:rPr>
        <w:t>）；而默认是只输出静态库。笔者选择动态链接库，主要考虑以后可能需要和其他语言混合编程，如</w:t>
      </w:r>
      <w:r w:rsidRPr="008C5FD3">
        <w:rPr>
          <w:rFonts w:hint="eastAsia"/>
        </w:rPr>
        <w:t>C#</w:t>
      </w:r>
      <w:r w:rsidRPr="008C5FD3">
        <w:rPr>
          <w:rFonts w:hint="eastAsia"/>
        </w:rPr>
        <w:t>等，实现</w:t>
      </w:r>
      <w:r w:rsidRPr="008C5FD3">
        <w:rPr>
          <w:rFonts w:hint="eastAsia"/>
        </w:rPr>
        <w:t>SUNDIALS</w:t>
      </w:r>
      <w:r w:rsidRPr="008C5FD3">
        <w:rPr>
          <w:rFonts w:hint="eastAsia"/>
        </w:rPr>
        <w:t>库计算，其他语言做</w:t>
      </w:r>
      <w:r w:rsidRPr="008C5FD3">
        <w:rPr>
          <w:rFonts w:hint="eastAsia"/>
        </w:rPr>
        <w:t>GUI</w:t>
      </w:r>
      <w:r w:rsidRPr="008C5FD3">
        <w:rPr>
          <w:rFonts w:hint="eastAsia"/>
        </w:rPr>
        <w:t>和图形化。</w:t>
      </w:r>
    </w:p>
    <w:p w14:paraId="77D36443" w14:textId="2BEBD3A5" w:rsidR="008C5FD3" w:rsidRPr="008C5FD3" w:rsidRDefault="008C5FD3" w:rsidP="008C5FD3">
      <w:pPr>
        <w:pStyle w:val="afff2"/>
      </w:pPr>
      <w:r w:rsidRPr="008C5FD3">
        <w:rPr>
          <w:noProof/>
        </w:rPr>
        <w:lastRenderedPageBreak/>
        <w:drawing>
          <wp:inline distT="0" distB="0" distL="0" distR="0" wp14:anchorId="1F681AA8" wp14:editId="7F453C38">
            <wp:extent cx="3135947" cy="3697357"/>
            <wp:effectExtent l="0" t="0" r="7620" b="0"/>
            <wp:docPr id="8" name="图片 8" descr="C:\Users\hp\AppData\Roaming\Tencent\Users\957913352\QQ\WinTemp\RichOle\S{KB4F]JG1}KY]9V1_}6M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Roaming\Tencent\Users\957913352\QQ\WinTemp\RichOle\S{KB4F]JG1}KY]9V1_}6MU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22" cy="371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4C73" w14:textId="27948E37" w:rsidR="008C5FD3" w:rsidRPr="008C5FD3" w:rsidRDefault="008C5FD3" w:rsidP="00230FF6">
      <w:r w:rsidRPr="008C5FD3">
        <w:rPr>
          <w:rFonts w:hint="eastAsia"/>
        </w:rPr>
        <w:t>找到</w:t>
      </w:r>
      <w:r w:rsidRPr="008C5FD3">
        <w:rPr>
          <w:rFonts w:hint="eastAsia"/>
        </w:rPr>
        <w:t>EXAMPLES_</w:t>
      </w:r>
      <w:r w:rsidRPr="008C5FD3">
        <w:t>INSTALL</w:t>
      </w:r>
      <w:r w:rsidRPr="008C5FD3">
        <w:rPr>
          <w:rFonts w:hint="eastAsia"/>
        </w:rPr>
        <w:t>项，勾选上。这将生成案例</w:t>
      </w:r>
      <w:r w:rsidRPr="008C5FD3">
        <w:rPr>
          <w:rFonts w:hint="eastAsia"/>
        </w:rPr>
        <w:t>c</w:t>
      </w:r>
      <w:r w:rsidRPr="008C5FD3">
        <w:rPr>
          <w:rFonts w:hint="eastAsia"/>
        </w:rPr>
        <w:t>文件，便于学习和改写</w:t>
      </w:r>
    </w:p>
    <w:p w14:paraId="200B2945" w14:textId="3A9338D2" w:rsidR="008C5FD3" w:rsidRPr="008C5FD3" w:rsidRDefault="008C5FD3" w:rsidP="00230FF6">
      <w:r w:rsidRPr="008C5FD3">
        <w:t>找到</w:t>
      </w:r>
      <w:r w:rsidRPr="008C5FD3">
        <w:rPr>
          <w:rFonts w:hint="eastAsia"/>
        </w:rPr>
        <w:t>EXAMPLES_</w:t>
      </w:r>
      <w:r w:rsidRPr="008C5FD3">
        <w:t>INSTALL_PATH</w:t>
      </w:r>
      <w:r w:rsidRPr="008C5FD3">
        <w:rPr>
          <w:rFonts w:hint="eastAsia"/>
        </w:rPr>
        <w:t>项，可以看到默认路径是</w:t>
      </w:r>
      <w:r w:rsidRPr="008C5FD3">
        <w:t>C:/Program Files (x86)/SUNDIALS/examples</w:t>
      </w:r>
      <w:r w:rsidRPr="008C5FD3">
        <w:t>，将其修改为</w:t>
      </w:r>
      <w:r w:rsidRPr="008C5FD3">
        <w:t>C:\Sundials-5.7.0-example</w:t>
      </w:r>
      <w:r w:rsidRPr="008C5FD3">
        <w:t>，便于寻找案例文件。</w:t>
      </w:r>
    </w:p>
    <w:p w14:paraId="511A9009" w14:textId="1E998647" w:rsidR="008C5FD3" w:rsidRDefault="008C5FD3" w:rsidP="008C5FD3">
      <w:pPr>
        <w:pStyle w:val="afff2"/>
        <w:rPr>
          <w:rFonts w:eastAsia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24D78A7" wp14:editId="42D67B88">
            <wp:extent cx="3141986" cy="3704479"/>
            <wp:effectExtent l="0" t="0" r="1270" b="0"/>
            <wp:docPr id="9" name="图片 9" descr="C:\Users\hp\AppData\Roaming\Tencent\Users\957913352\QQ\WinTemp\RichOle\M@N6[J)RRQHV]ERPA]C3_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Roaming\Tencent\Users\957913352\QQ\WinTemp\RichOle\M@N6[J)RRQHV]ERPA]C3_7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32" cy="37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0C94" w14:textId="0BEDA8C5" w:rsidR="008C5FD3" w:rsidRDefault="008C5FD3" w:rsidP="00230FF6">
      <w:pPr>
        <w:rPr>
          <w:rFonts w:hint="eastAsia"/>
        </w:rPr>
      </w:pPr>
      <w:r w:rsidRPr="008C5FD3">
        <w:rPr>
          <w:rFonts w:hint="eastAsia"/>
        </w:rPr>
        <w:t>配置好选择项以后，点击</w:t>
      </w:r>
      <w:r w:rsidRPr="008C5FD3">
        <w:rPr>
          <w:rFonts w:hint="eastAsia"/>
        </w:rPr>
        <w:t>Configure</w:t>
      </w:r>
      <w:r w:rsidRPr="008C5FD3">
        <w:rPr>
          <w:rFonts w:hint="eastAsia"/>
        </w:rPr>
        <w:t>两次，直到所有红色消除</w:t>
      </w:r>
      <w:r w:rsidR="0010445F">
        <w:rPr>
          <w:rFonts w:hint="eastAsia"/>
        </w:rPr>
        <w:t>。然后点击</w:t>
      </w:r>
      <w:r w:rsidR="0010445F">
        <w:rPr>
          <w:rFonts w:hint="eastAsia"/>
        </w:rPr>
        <w:t>Generate</w:t>
      </w:r>
      <w:r w:rsidR="0010445F">
        <w:rPr>
          <w:rFonts w:hint="eastAsia"/>
        </w:rPr>
        <w:t>，此操作将在</w:t>
      </w:r>
      <w:r w:rsidR="00027140" w:rsidRPr="00D45559">
        <w:t>Sundials-5.7.0-build</w:t>
      </w:r>
      <w:r w:rsidR="00027140">
        <w:rPr>
          <w:rFonts w:hint="eastAsia"/>
        </w:rPr>
        <w:t>文件夹下生成</w:t>
      </w:r>
      <w:r w:rsidR="00027140">
        <w:rPr>
          <w:rFonts w:hint="eastAsia"/>
        </w:rPr>
        <w:t>V</w:t>
      </w:r>
      <w:r w:rsidR="00027140">
        <w:t>S2017</w:t>
      </w:r>
      <w:r w:rsidR="00027140">
        <w:rPr>
          <w:rFonts w:hint="eastAsia"/>
        </w:rPr>
        <w:t>的工程文件。</w:t>
      </w:r>
      <w:r w:rsidR="00507CB4">
        <w:rPr>
          <w:rFonts w:hint="eastAsia"/>
          <w:shd w:val="clear" w:color="auto" w:fill="FFFFFF"/>
        </w:rPr>
        <w:t>看到</w:t>
      </w:r>
      <w:r w:rsidR="00507CB4">
        <w:rPr>
          <w:shd w:val="clear" w:color="auto" w:fill="FFFFFF"/>
        </w:rPr>
        <w:t>Generating done</w:t>
      </w:r>
      <w:r w:rsidR="00507CB4">
        <w:rPr>
          <w:rFonts w:hint="eastAsia"/>
          <w:shd w:val="clear" w:color="auto" w:fill="FFFFFF"/>
        </w:rPr>
        <w:t>字样</w:t>
      </w:r>
      <w:r w:rsidR="00507CB4">
        <w:rPr>
          <w:rFonts w:hint="eastAsia"/>
          <w:shd w:val="clear" w:color="auto" w:fill="FFFFFF"/>
        </w:rPr>
        <w:t>说明</w:t>
      </w:r>
      <w:r w:rsidR="00507CB4">
        <w:rPr>
          <w:rFonts w:hint="eastAsia"/>
          <w:shd w:val="clear" w:color="auto" w:fill="FFFFFF"/>
        </w:rPr>
        <w:t>生成成功。</w:t>
      </w:r>
    </w:p>
    <w:p w14:paraId="1F839BAA" w14:textId="5387EAAC" w:rsidR="00507CB4" w:rsidRDefault="0010445F" w:rsidP="00507CB4">
      <w:pPr>
        <w:pStyle w:val="afff2"/>
        <w:rPr>
          <w:rFonts w:eastAsia="宋体" w:cs="宋体"/>
          <w:sz w:val="24"/>
          <w:szCs w:val="24"/>
        </w:rPr>
      </w:pPr>
      <w:r w:rsidRPr="0010445F">
        <w:rPr>
          <w:rFonts w:ascii="宋体" w:hAnsi="宋体"/>
          <w:noProof/>
        </w:rPr>
        <w:lastRenderedPageBreak/>
        <w:drawing>
          <wp:inline distT="0" distB="0" distL="0" distR="0" wp14:anchorId="6A333C53" wp14:editId="2B580B91">
            <wp:extent cx="3067428" cy="3616574"/>
            <wp:effectExtent l="0" t="0" r="0" b="3175"/>
            <wp:docPr id="10" name="图片 10" descr="C:\Users\hp\AppData\Roaming\Tencent\Users\957913352\QQ\WinTemp\RichOle\IHA242DU{01~MX4$`RB~9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Roaming\Tencent\Users\957913352\QQ\WinTemp\RichOle\IHA242DU{01~MX4$`RB~9B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62" cy="36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CB4" w:rsidRPr="00507CB4">
        <w:t xml:space="preserve"> </w:t>
      </w:r>
      <w:r w:rsidR="00507CB4">
        <w:rPr>
          <w:noProof/>
        </w:rPr>
        <w:drawing>
          <wp:inline distT="0" distB="0" distL="0" distR="0" wp14:anchorId="2239D3EB" wp14:editId="28C9D892">
            <wp:extent cx="3074829" cy="3625298"/>
            <wp:effectExtent l="0" t="0" r="0" b="0"/>
            <wp:docPr id="11" name="图片 11" descr="C:\Users\hp\AppData\Roaming\Tencent\Users\957913352\QQ\WinTemp\RichOle\[MYVCBMNCT1RO%7{WY@W5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Roaming\Tencent\Users\957913352\QQ\WinTemp\RichOle\[MYVCBMNCT1RO%7{WY@W5H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18" cy="365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35FA" w14:textId="0D72022A" w:rsidR="008C5FD3" w:rsidRDefault="00507CB4" w:rsidP="00230FF6">
      <w:r>
        <w:rPr>
          <w:rFonts w:hint="eastAsia"/>
        </w:rPr>
        <w:t>关闭</w:t>
      </w:r>
      <w:proofErr w:type="spellStart"/>
      <w:r>
        <w:rPr>
          <w:rFonts w:hint="eastAsia"/>
        </w:rPr>
        <w:t>Cmake</w:t>
      </w:r>
      <w:proofErr w:type="spellEnd"/>
    </w:p>
    <w:p w14:paraId="1DCD8D16" w14:textId="55E21CB6" w:rsidR="00506219" w:rsidRDefault="00506219" w:rsidP="00230FF6">
      <w:pPr>
        <w:pStyle w:val="2"/>
        <w:rPr>
          <w:rFonts w:ascii="Helvetica" w:eastAsia="宋体" w:hAnsi="Helvetica" w:cs="宋体"/>
        </w:rPr>
      </w:pPr>
      <w:r>
        <w:t>1.</w:t>
      </w:r>
      <w:r>
        <w:t xml:space="preserve">3 </w:t>
      </w:r>
      <w:r>
        <w:rPr>
          <w:rFonts w:hint="eastAsia"/>
        </w:rPr>
        <w:t>动态库生成</w:t>
      </w:r>
    </w:p>
    <w:p w14:paraId="69C9AB18" w14:textId="07C93DF6" w:rsidR="00507CB4" w:rsidRDefault="00C90FF2" w:rsidP="00230FF6">
      <w:r>
        <w:rPr>
          <w:rFonts w:hint="eastAsia"/>
        </w:rPr>
        <w:t>进入</w:t>
      </w:r>
      <w:r w:rsidRPr="00C90FF2">
        <w:t>C:\Sundials-5.7.0-build</w:t>
      </w:r>
      <w:r>
        <w:rPr>
          <w:rFonts w:hint="eastAsia"/>
        </w:rPr>
        <w:t>文件夹，可以看到生成了</w:t>
      </w:r>
      <w:r w:rsidRPr="00C90FF2">
        <w:t>SUNDIALS.sln</w:t>
      </w:r>
      <w:r>
        <w:rPr>
          <w:rFonts w:hint="eastAsia"/>
        </w:rPr>
        <w:t>文件。</w:t>
      </w:r>
      <w:r w:rsidR="00F772A5">
        <w:rPr>
          <w:rFonts w:hint="eastAsia"/>
        </w:rPr>
        <w:t>在打开之前应确保</w:t>
      </w:r>
      <w:r w:rsidR="00F772A5">
        <w:rPr>
          <w:rFonts w:hint="eastAsia"/>
        </w:rPr>
        <w:t>V</w:t>
      </w:r>
      <w:r w:rsidR="00F772A5">
        <w:t>S</w:t>
      </w:r>
      <w:r w:rsidR="00F772A5">
        <w:rPr>
          <w:rFonts w:hint="eastAsia"/>
        </w:rPr>
        <w:t>以管理员身份运行，否则会编译失败。</w:t>
      </w:r>
      <w:r w:rsidR="00337FEE">
        <w:rPr>
          <w:rFonts w:hint="eastAsia"/>
        </w:rPr>
        <w:t>强制以管理员身份运行</w:t>
      </w:r>
      <w:r w:rsidR="00337FEE">
        <w:rPr>
          <w:rFonts w:hint="eastAsia"/>
        </w:rPr>
        <w:t>V</w:t>
      </w:r>
      <w:r w:rsidR="00337FEE">
        <w:t>S</w:t>
      </w:r>
      <w:r w:rsidR="00337FEE">
        <w:rPr>
          <w:rFonts w:hint="eastAsia"/>
        </w:rPr>
        <w:t>的教程：</w:t>
      </w:r>
      <w:hyperlink r:id="rId20" w:history="1">
        <w:r w:rsidR="00337FEE" w:rsidRPr="00337FEE">
          <w:rPr>
            <w:color w:val="0000FF"/>
            <w:u w:val="single"/>
          </w:rPr>
          <w:t>强制</w:t>
        </w:r>
        <w:r w:rsidR="00337FEE" w:rsidRPr="00337FEE">
          <w:rPr>
            <w:color w:val="0000FF"/>
            <w:u w:val="single"/>
          </w:rPr>
          <w:t xml:space="preserve">Visual </w:t>
        </w:r>
        <w:r w:rsidR="00337FEE" w:rsidRPr="00337FEE">
          <w:rPr>
            <w:color w:val="0000FF"/>
            <w:u w:val="single"/>
          </w:rPr>
          <w:t>S</w:t>
        </w:r>
        <w:r w:rsidR="00337FEE" w:rsidRPr="00337FEE">
          <w:rPr>
            <w:color w:val="0000FF"/>
            <w:u w:val="single"/>
          </w:rPr>
          <w:t>tudio</w:t>
        </w:r>
        <w:r w:rsidR="00337FEE" w:rsidRPr="00337FEE">
          <w:rPr>
            <w:color w:val="0000FF"/>
            <w:u w:val="single"/>
          </w:rPr>
          <w:t>以管理员身份运行</w:t>
        </w:r>
        <w:r w:rsidR="00337FEE" w:rsidRPr="00337FEE">
          <w:rPr>
            <w:color w:val="0000FF"/>
            <w:u w:val="single"/>
          </w:rPr>
          <w:t>_lien0906</w:t>
        </w:r>
        <w:r w:rsidR="00337FEE" w:rsidRPr="00337FEE">
          <w:rPr>
            <w:color w:val="0000FF"/>
            <w:u w:val="single"/>
          </w:rPr>
          <w:t>的专栏</w:t>
        </w:r>
        <w:r w:rsidR="00337FEE" w:rsidRPr="00337FEE">
          <w:rPr>
            <w:color w:val="0000FF"/>
            <w:u w:val="single"/>
          </w:rPr>
          <w:t>-CSDN</w:t>
        </w:r>
        <w:proofErr w:type="gramStart"/>
        <w:r w:rsidR="00337FEE" w:rsidRPr="00337FEE">
          <w:rPr>
            <w:color w:val="0000FF"/>
            <w:u w:val="single"/>
          </w:rPr>
          <w:t>博客</w:t>
        </w:r>
        <w:proofErr w:type="gramEnd"/>
      </w:hyperlink>
      <w:r w:rsidR="00337FEE">
        <w:rPr>
          <w:rFonts w:hint="eastAsia"/>
        </w:rPr>
        <w:t>。</w:t>
      </w:r>
    </w:p>
    <w:p w14:paraId="7C3BD6DD" w14:textId="1EAEE33C" w:rsidR="00DE1D34" w:rsidRPr="00DE1D34" w:rsidRDefault="00337FEE" w:rsidP="00230FF6">
      <w:pPr>
        <w:rPr>
          <w:rFonts w:hint="eastAsia"/>
          <w:color w:val="FF0000"/>
        </w:rPr>
      </w:pPr>
      <w:r>
        <w:rPr>
          <w:rFonts w:hint="eastAsia"/>
        </w:rPr>
        <w:t>打开</w:t>
      </w:r>
      <w:r w:rsidRPr="00C90FF2">
        <w:t>SUNDIALS.sln</w:t>
      </w:r>
      <w:r>
        <w:rPr>
          <w:rFonts w:hint="eastAsia"/>
        </w:rPr>
        <w:t>后，应注意当前工程文件是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位还是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位。由于在前文</w:t>
      </w:r>
      <w:r w:rsidR="00AD507B">
        <w:rPr>
          <w:rFonts w:hint="eastAsia"/>
        </w:rPr>
        <w:t>中</w:t>
      </w:r>
      <w:proofErr w:type="gramStart"/>
      <w:r w:rsidR="00AD507B">
        <w:rPr>
          <w:rFonts w:hint="eastAsia"/>
        </w:rPr>
        <w:t>未勾选</w:t>
      </w:r>
      <w:proofErr w:type="gramEnd"/>
      <w:r w:rsidR="00AD507B">
        <w:rPr>
          <w:rFonts w:hint="eastAsia"/>
        </w:rPr>
        <w:t>x</w:t>
      </w:r>
      <w:r w:rsidR="00AD507B">
        <w:t>64</w:t>
      </w:r>
      <w:r w:rsidR="00AD507B">
        <w:rPr>
          <w:rFonts w:hint="eastAsia"/>
        </w:rPr>
        <w:t>，这里只有</w:t>
      </w:r>
      <w:r w:rsidR="00AD507B">
        <w:rPr>
          <w:rFonts w:hint="eastAsia"/>
        </w:rPr>
        <w:t>Win</w:t>
      </w:r>
      <w:r w:rsidR="00AD507B">
        <w:t>32</w:t>
      </w:r>
      <w:r w:rsidR="00AD507B">
        <w:rPr>
          <w:rFonts w:hint="eastAsia"/>
        </w:rPr>
        <w:t>选项：</w:t>
      </w:r>
      <w:r w:rsidRPr="00337FEE">
        <w:rPr>
          <w:rFonts w:ascii="宋体" w:hAnsi="宋体"/>
          <w:noProof/>
        </w:rPr>
        <w:drawing>
          <wp:inline distT="0" distB="0" distL="0" distR="0" wp14:anchorId="725BE826" wp14:editId="1FEE65B1">
            <wp:extent cx="1139825" cy="246490"/>
            <wp:effectExtent l="0" t="0" r="3175" b="1270"/>
            <wp:docPr id="13" name="图片 13" descr="C:\Users\hp\AppData\Roaming\Tencent\Users\957913352\QQ\WinTemp\RichOle\%_1_@~C~_S}KJ4[G8ZI[H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Roaming\Tencent\Users\957913352\QQ\WinTemp\RichOle\%_1_@~C~_S}KJ4[G8ZI[HB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198" cy="2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07B">
        <w:rPr>
          <w:rFonts w:hint="eastAsia"/>
        </w:rPr>
        <w:t>。</w:t>
      </w:r>
      <w:r w:rsidR="00DE1D34" w:rsidRPr="00DE1D34">
        <w:rPr>
          <w:rFonts w:hint="eastAsia"/>
          <w:color w:val="FF0000"/>
        </w:rPr>
        <w:t>重要：请注意所使用的编译方案，在使用编译生成的库时，需要对应相应的配置，否则将出现不能识别</w:t>
      </w:r>
      <w:proofErr w:type="spellStart"/>
      <w:r w:rsidR="00DE1D34" w:rsidRPr="00DE1D34">
        <w:rPr>
          <w:rFonts w:hint="eastAsia"/>
          <w:color w:val="FF0000"/>
        </w:rPr>
        <w:t>dll</w:t>
      </w:r>
      <w:proofErr w:type="spellEnd"/>
      <w:r w:rsidR="00DE1D34" w:rsidRPr="00DE1D34">
        <w:rPr>
          <w:rFonts w:hint="eastAsia"/>
          <w:color w:val="FF0000"/>
        </w:rPr>
        <w:t>的错误。</w:t>
      </w:r>
    </w:p>
    <w:p w14:paraId="337914D1" w14:textId="70A66783" w:rsidR="00A86B6A" w:rsidRDefault="00A86B6A" w:rsidP="00230FF6">
      <w:r>
        <w:rPr>
          <w:rFonts w:hint="eastAsia"/>
        </w:rPr>
        <w:t>在解决方案的“</w:t>
      </w:r>
      <w:proofErr w:type="spellStart"/>
      <w:r w:rsidRPr="00A86B6A">
        <w:t>CMakePredefinedTargets</w:t>
      </w:r>
      <w:proofErr w:type="spellEnd"/>
      <w:r>
        <w:rPr>
          <w:rFonts w:hint="eastAsia"/>
        </w:rPr>
        <w:t>”文件夹中，</w:t>
      </w:r>
      <w:r w:rsidR="00DE1D34">
        <w:rPr>
          <w:rFonts w:hint="eastAsia"/>
        </w:rPr>
        <w:t>有三个子工程的字母全大写，分别是</w:t>
      </w:r>
      <w:r w:rsidR="00DE1D34">
        <w:rPr>
          <w:rFonts w:hint="eastAsia"/>
        </w:rPr>
        <w:t>"ALL_BUILD"</w:t>
      </w:r>
      <w:r w:rsidR="00DE1D34">
        <w:rPr>
          <w:rFonts w:hint="eastAsia"/>
        </w:rPr>
        <w:t>、</w:t>
      </w:r>
      <w:r w:rsidR="00DE1D34">
        <w:rPr>
          <w:rFonts w:hint="eastAsia"/>
        </w:rPr>
        <w:t>"INSTALL"</w:t>
      </w:r>
      <w:r w:rsidR="00DE1D34">
        <w:rPr>
          <w:rFonts w:hint="eastAsia"/>
        </w:rPr>
        <w:t>和</w:t>
      </w:r>
      <w:r w:rsidR="00DE1D34">
        <w:rPr>
          <w:rFonts w:hint="eastAsia"/>
        </w:rPr>
        <w:t>"ZERO_CHECK"</w:t>
      </w:r>
      <w:r w:rsidR="00DE1D34">
        <w:rPr>
          <w:rFonts w:hint="eastAsia"/>
        </w:rPr>
        <w:t>。</w:t>
      </w:r>
    </w:p>
    <w:p w14:paraId="7A5BD32E" w14:textId="43D52337" w:rsidR="00201088" w:rsidRPr="00201088" w:rsidRDefault="00201088" w:rsidP="00201088">
      <w:pPr>
        <w:pStyle w:val="afff2"/>
      </w:pPr>
      <w:r w:rsidRPr="00201088">
        <w:rPr>
          <w:noProof/>
        </w:rPr>
        <w:lastRenderedPageBreak/>
        <w:drawing>
          <wp:inline distT="0" distB="0" distL="0" distR="0" wp14:anchorId="2E1BC4DB" wp14:editId="414BFC24">
            <wp:extent cx="4154729" cy="3280458"/>
            <wp:effectExtent l="0" t="0" r="0" b="0"/>
            <wp:docPr id="15" name="图片 15" descr="C:\Users\hp\AppData\Roaming\Tencent\Users\957913352\QQ\WinTemp\RichOle\8KH1VY1ZL2I@K(I)F)Y6D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AppData\Roaming\Tencent\Users\957913352\QQ\WinTemp\RichOle\8KH1VY1ZL2I@K(I)F)Y6DM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610" cy="329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0E0D" w14:textId="47206C2B" w:rsidR="00DE1D34" w:rsidRDefault="00DE1D34" w:rsidP="00230FF6">
      <w:r w:rsidRPr="00DE1D34">
        <w:rPr>
          <w:rFonts w:hint="eastAsia"/>
        </w:rPr>
        <w:t>右键单击</w:t>
      </w:r>
      <w:r w:rsidRPr="00DE1D34">
        <w:rPr>
          <w:rFonts w:hint="eastAsia"/>
        </w:rPr>
        <w:t>"ALL_BUILD"</w:t>
      </w:r>
      <w:r w:rsidRPr="00DE1D34">
        <w:rPr>
          <w:rFonts w:hint="eastAsia"/>
        </w:rPr>
        <w:t>工程</w:t>
      </w:r>
      <w:r w:rsidR="00A86B6A">
        <w:rPr>
          <w:rFonts w:hint="eastAsia"/>
        </w:rPr>
        <w:t>，选择生成。成功后会在</w:t>
      </w:r>
      <w:r w:rsidR="00A86B6A" w:rsidRPr="00A86B6A">
        <w:t>C:\Sundials-5.7.0-build</w:t>
      </w:r>
      <w:r w:rsidR="00A86B6A">
        <w:rPr>
          <w:rFonts w:hint="eastAsia"/>
        </w:rPr>
        <w:t>中补全其他文件。</w:t>
      </w:r>
    </w:p>
    <w:p w14:paraId="1F3F0109" w14:textId="2EF27BAD" w:rsidR="00A86B6A" w:rsidRDefault="00A86B6A" w:rsidP="00230FF6">
      <w:r w:rsidRPr="00DE1D34">
        <w:rPr>
          <w:rFonts w:hint="eastAsia"/>
        </w:rPr>
        <w:t>右键单击</w:t>
      </w:r>
      <w:r w:rsidRPr="00DE1D34">
        <w:rPr>
          <w:rFonts w:hint="eastAsia"/>
        </w:rPr>
        <w:t>"</w:t>
      </w:r>
      <w:r w:rsidRPr="00A86B6A">
        <w:t xml:space="preserve"> INSTALL</w:t>
      </w:r>
      <w:r w:rsidRPr="00DE1D34">
        <w:rPr>
          <w:rFonts w:hint="eastAsia"/>
        </w:rPr>
        <w:t>"</w:t>
      </w:r>
      <w:r w:rsidRPr="00DE1D34">
        <w:rPr>
          <w:rFonts w:hint="eastAsia"/>
        </w:rPr>
        <w:t>工程</w:t>
      </w:r>
      <w:r>
        <w:rPr>
          <w:rFonts w:hint="eastAsia"/>
        </w:rPr>
        <w:t>，选择生成。成功后会在</w:t>
      </w:r>
      <w:r w:rsidRPr="00A86B6A">
        <w:t>C:\Sundials-5.7.0-install</w:t>
      </w:r>
      <w:r>
        <w:rPr>
          <w:rFonts w:hint="eastAsia"/>
        </w:rPr>
        <w:t>中</w:t>
      </w:r>
      <w:r>
        <w:rPr>
          <w:rFonts w:hint="eastAsia"/>
        </w:rPr>
        <w:t>生成头文件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和链接库，会在</w:t>
      </w:r>
      <w:r w:rsidRPr="00A86B6A">
        <w:t>C:\Sundials-5.7.0-example</w:t>
      </w:r>
      <w:r>
        <w:rPr>
          <w:rFonts w:hint="eastAsia"/>
        </w:rPr>
        <w:t>中生成案例</w:t>
      </w:r>
      <w:r>
        <w:rPr>
          <w:rFonts w:hint="eastAsia"/>
        </w:rPr>
        <w:t>C</w:t>
      </w:r>
      <w:r>
        <w:rPr>
          <w:rFonts w:hint="eastAsia"/>
        </w:rPr>
        <w:t>文件</w:t>
      </w:r>
      <w:r>
        <w:rPr>
          <w:rFonts w:hint="eastAsia"/>
        </w:rPr>
        <w:t>。</w:t>
      </w:r>
    </w:p>
    <w:p w14:paraId="1D1E8003" w14:textId="145C2FC5" w:rsidR="00F04B15" w:rsidRDefault="00F04B15" w:rsidP="00F04B15">
      <w:pPr>
        <w:pStyle w:val="afff2"/>
      </w:pPr>
      <w:r w:rsidRPr="00F04B15">
        <w:rPr>
          <w:noProof/>
        </w:rPr>
        <w:drawing>
          <wp:inline distT="0" distB="0" distL="0" distR="0" wp14:anchorId="474AD6C8" wp14:editId="0E6D5B81">
            <wp:extent cx="6080497" cy="1758405"/>
            <wp:effectExtent l="0" t="0" r="0" b="0"/>
            <wp:docPr id="14" name="图片 14" descr="C:\Users\hp\AppData\Roaming\Tencent\Users\957913352\QQ\WinTemp\RichOle\Q3KSHJQ2HGAV02]T5APY@J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AppData\Roaming\Tencent\Users\957913352\QQ\WinTemp\RichOle\Q3KSHJQ2HGAV02]T5APY@J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000" cy="177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4C1E" w14:textId="314F419B" w:rsidR="00F04B15" w:rsidRDefault="00F04B15" w:rsidP="00230FF6">
      <w:r>
        <w:rPr>
          <w:rFonts w:hint="eastAsia"/>
        </w:rPr>
        <w:t>由于案例</w:t>
      </w:r>
      <w:r>
        <w:rPr>
          <w:rFonts w:hint="eastAsia"/>
        </w:rPr>
        <w:t>c</w:t>
      </w:r>
      <w:r>
        <w:rPr>
          <w:rFonts w:hint="eastAsia"/>
        </w:rPr>
        <w:t>文件中的头文件的调用方式和数量已经写好，这里不建议初学者任意修改。具体</w:t>
      </w:r>
      <w:r w:rsidR="0094718B">
        <w:rPr>
          <w:rFonts w:hint="eastAsia"/>
        </w:rPr>
        <w:t>改法</w:t>
      </w:r>
      <w:r>
        <w:rPr>
          <w:rFonts w:hint="eastAsia"/>
        </w:rPr>
        <w:t>需参阅特定算法的</w:t>
      </w:r>
      <w:r>
        <w:rPr>
          <w:rFonts w:hint="eastAsia"/>
        </w:rPr>
        <w:t>Guide</w:t>
      </w:r>
      <w:r>
        <w:rPr>
          <w:rFonts w:hint="eastAsia"/>
        </w:rPr>
        <w:t>。</w:t>
      </w:r>
    </w:p>
    <w:p w14:paraId="106C086D" w14:textId="40786BE9" w:rsidR="0094718B" w:rsidRPr="00F04B15" w:rsidRDefault="00201088" w:rsidP="00230FF6">
      <w:pPr>
        <w:pStyle w:val="1"/>
        <w:spacing w:before="326" w:after="326"/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试用</w:t>
      </w:r>
    </w:p>
    <w:p w14:paraId="41E28A15" w14:textId="5F62279E" w:rsidR="00A86B6A" w:rsidRDefault="00201088" w:rsidP="00230FF6">
      <w:pPr>
        <w:pStyle w:val="2"/>
      </w:pPr>
      <w:r>
        <w:t xml:space="preserve">2.1 </w:t>
      </w:r>
      <w:r>
        <w:rPr>
          <w:rFonts w:hint="eastAsia"/>
        </w:rPr>
        <w:t>案例模型说明</w:t>
      </w:r>
    </w:p>
    <w:p w14:paraId="5396B66F" w14:textId="3A75CAA3" w:rsidR="00201088" w:rsidRDefault="00201088" w:rsidP="00230FF6">
      <w:r>
        <w:rPr>
          <w:rFonts w:hint="eastAsia"/>
          <w:shd w:val="clear" w:color="auto" w:fill="FFFFFF"/>
        </w:rPr>
        <w:t>样例模型采用</w:t>
      </w:r>
      <w:r>
        <w:rPr>
          <w:shd w:val="clear" w:color="auto" w:fill="FFFFFF"/>
        </w:rPr>
        <w:t>SUNDIALS</w:t>
      </w:r>
      <w:r>
        <w:rPr>
          <w:rFonts w:hint="eastAsia"/>
          <w:shd w:val="clear" w:color="auto" w:fill="FFFFFF"/>
        </w:rPr>
        <w:t>包提供的文件</w:t>
      </w:r>
      <w:r>
        <w:rPr>
          <w:shd w:val="clear" w:color="auto" w:fill="FFFFFF"/>
        </w:rPr>
        <w:t>"</w:t>
      </w:r>
      <w:proofErr w:type="spellStart"/>
      <w:r>
        <w:rPr>
          <w:shd w:val="clear" w:color="auto" w:fill="FFFFFF"/>
        </w:rPr>
        <w:t>cvRoberts_dns.c</w:t>
      </w:r>
      <w:proofErr w:type="spellEnd"/>
      <w:r>
        <w:rPr>
          <w:shd w:val="clear" w:color="auto" w:fill="FFFFFF"/>
        </w:rPr>
        <w:t>"</w:t>
      </w:r>
      <w:r>
        <w:rPr>
          <w:rFonts w:hint="eastAsia"/>
          <w:shd w:val="clear" w:color="auto" w:fill="FFFFFF"/>
        </w:rPr>
        <w:t>，其中描述了一个三物料化学反应问题，如下方程组所示：</w:t>
      </w:r>
    </w:p>
    <w:p w14:paraId="53EB9CEA" w14:textId="579A4A09" w:rsidR="00201088" w:rsidRDefault="00201088" w:rsidP="00201088">
      <w:pPr>
        <w:pStyle w:val="afff2"/>
      </w:pPr>
      <w:r w:rsidRPr="00201088">
        <w:rPr>
          <w:noProof/>
        </w:rPr>
        <w:lastRenderedPageBreak/>
        <w:drawing>
          <wp:inline distT="0" distB="0" distL="0" distR="0" wp14:anchorId="3BB5AB5A" wp14:editId="163682BD">
            <wp:extent cx="3181985" cy="1602105"/>
            <wp:effectExtent l="0" t="0" r="0" b="0"/>
            <wp:docPr id="16" name="图片 16" descr="C:\Users\hp\AppData\Local\Temp\1626251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AppData\Local\Temp\162625198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1AA" w:rsidRPr="006521A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521AA" w:rsidRPr="006521AA">
        <w:rPr>
          <w:noProof/>
        </w:rPr>
        <w:drawing>
          <wp:inline distT="0" distB="0" distL="0" distR="0" wp14:anchorId="0E10922C" wp14:editId="020D69A3">
            <wp:extent cx="1353185" cy="1068070"/>
            <wp:effectExtent l="0" t="0" r="0" b="0"/>
            <wp:docPr id="17" name="图片 17" descr="C:\Users\hp\AppData\Local\Temp\1626252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AppData\Local\Temp\162625206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B3B4" w14:textId="5211B33E" w:rsidR="00201088" w:rsidRDefault="00201088" w:rsidP="00230FF6">
      <w:pPr>
        <w:rPr>
          <w:rFonts w:hint="eastAsia"/>
        </w:rPr>
      </w:pPr>
      <w:r>
        <w:rPr>
          <w:rFonts w:hint="eastAsia"/>
        </w:rPr>
        <w:t>这是一组刚性常微分方程，大部分微分方程求解库都喜欢用这个</w:t>
      </w:r>
      <w:r w:rsidR="00B7228A">
        <w:rPr>
          <w:rFonts w:hint="eastAsia"/>
        </w:rPr>
        <w:t>方程组</w:t>
      </w:r>
      <w:r>
        <w:rPr>
          <w:rFonts w:hint="eastAsia"/>
        </w:rPr>
        <w:t>作为测试程序。</w:t>
      </w:r>
      <w:r w:rsidR="006521AA">
        <w:rPr>
          <w:rFonts w:hint="eastAsia"/>
          <w:color w:val="000000"/>
          <w:sz w:val="21"/>
          <w:szCs w:val="21"/>
          <w:shd w:val="clear" w:color="auto" w:fill="FFFFFF"/>
        </w:rPr>
        <w:t>其求解时域为</w:t>
      </w:r>
      <m:oMath>
        <m:r>
          <m:rPr>
            <m:sty m:val="p"/>
          </m:rPr>
          <w:rPr>
            <w:rFonts w:ascii="Cambria Math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color w:val="000000"/>
                <w:sz w:val="21"/>
                <w:szCs w:val="21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0,4×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10</m:t>
                </m:r>
              </m:sup>
            </m:sSup>
          </m:e>
        </m:d>
      </m:oMath>
      <w:r w:rsidR="006521AA">
        <w:rPr>
          <w:rFonts w:hint="eastAsia"/>
        </w:rPr>
        <w:t>。</w:t>
      </w:r>
      <w:r w:rsidR="006521AA">
        <w:rPr>
          <w:rFonts w:hint="eastAsia"/>
          <w:color w:val="000000"/>
          <w:sz w:val="21"/>
          <w:szCs w:val="21"/>
          <w:shd w:val="clear" w:color="auto" w:fill="FFFFFF"/>
        </w:rPr>
        <w:t>在求解该动态问题的同时，还会利用求根技术，找到</w:t>
      </w:r>
      <m:oMath>
        <m:sSub>
          <m:sSubPr>
            <m:ctrlPr>
              <w:rPr>
                <w:rStyle w:val="mi"/>
                <w:rFonts w:ascii="Cambria Math" w:hAnsi="Cambria Math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y</m:t>
            </m:r>
          </m:e>
          <m:sub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1</m:t>
            </m:r>
          </m:sub>
        </m:sSub>
        <m:r>
          <w:rPr>
            <w:rStyle w:val="mi"/>
            <w:rFonts w:ascii="Cambria Math" w:hAnsi="Cambria Math" w:cs="Times New Roman"/>
            <w:sz w:val="22"/>
            <w:szCs w:val="22"/>
            <w:bdr w:val="none" w:sz="0" w:space="0" w:color="auto" w:frame="1"/>
          </w:rPr>
          <m:t>=</m:t>
        </m:r>
        <m:sSup>
          <m:sSupPr>
            <m:ctrlPr>
              <w:rPr>
                <w:rStyle w:val="mi"/>
                <w:rFonts w:ascii="Cambria Math" w:hAnsi="Cambria Math" w:cs="Times New Roman"/>
                <w:i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10</m:t>
            </m:r>
          </m:e>
          <m:sup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-4</m:t>
            </m:r>
          </m:sup>
        </m:sSup>
      </m:oMath>
      <w:r w:rsidR="006521AA">
        <w:rPr>
          <w:rFonts w:hint="eastAsia"/>
          <w:color w:val="000000"/>
          <w:sz w:val="21"/>
          <w:szCs w:val="21"/>
          <w:shd w:val="clear" w:color="auto" w:fill="FFFFFF"/>
        </w:rPr>
        <w:t>和</w:t>
      </w:r>
      <m:oMath>
        <m:sSub>
          <m:sSubPr>
            <m:ctrlPr>
              <w:rPr>
                <w:rStyle w:val="mi"/>
                <w:rFonts w:ascii="Cambria Math" w:hAnsi="Cambria Math" w:cs="Times New Roman"/>
                <w:color w:val="000000"/>
                <w:sz w:val="22"/>
                <w:szCs w:val="22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y</m:t>
            </m:r>
          </m:e>
          <m:sub>
            <m:r>
              <w:rPr>
                <w:rStyle w:val="mi"/>
                <w:rFonts w:ascii="Cambria Math" w:hAnsi="Cambria Math" w:cs="Times New Roman"/>
                <w:sz w:val="22"/>
                <w:szCs w:val="22"/>
                <w:bdr w:val="none" w:sz="0" w:space="0" w:color="auto" w:frame="1"/>
              </w:rPr>
              <m:t>3</m:t>
            </m:r>
          </m:sub>
        </m:sSub>
        <m:r>
          <w:rPr>
            <w:rStyle w:val="mi"/>
            <w:rFonts w:ascii="Cambria Math" w:hAnsi="Cambria Math" w:cs="Times New Roman"/>
            <w:sz w:val="22"/>
            <w:szCs w:val="22"/>
            <w:bdr w:val="none" w:sz="0" w:space="0" w:color="auto" w:frame="1"/>
          </w:rPr>
          <m:t>=</m:t>
        </m:r>
        <m:r>
          <w:rPr>
            <w:rStyle w:val="mi"/>
            <w:rFonts w:ascii="Cambria Math" w:hAnsi="Cambria Math" w:cs="Times New Roman"/>
            <w:sz w:val="22"/>
            <w:szCs w:val="22"/>
            <w:bdr w:val="none" w:sz="0" w:space="0" w:color="auto" w:frame="1"/>
          </w:rPr>
          <m:t>0.01</m:t>
        </m:r>
      </m:oMath>
      <w:r w:rsidR="006521AA">
        <w:rPr>
          <w:rFonts w:hint="eastAsia"/>
          <w:color w:val="000000"/>
          <w:sz w:val="21"/>
          <w:szCs w:val="21"/>
          <w:shd w:val="clear" w:color="auto" w:fill="FFFFFF"/>
        </w:rPr>
        <w:t>的时间</w:t>
      </w:r>
      <w:r w:rsidR="006521AA">
        <w:rPr>
          <w:rFonts w:hint="eastAsia"/>
        </w:rPr>
        <w:t>。</w:t>
      </w:r>
    </w:p>
    <w:p w14:paraId="52C65B2F" w14:textId="279A557B" w:rsidR="006521AA" w:rsidRDefault="008508C9" w:rsidP="00230FF6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新建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</w:t>
      </w:r>
    </w:p>
    <w:p w14:paraId="66CE1644" w14:textId="66063250" w:rsidR="00B7228A" w:rsidRPr="00B7228A" w:rsidRDefault="00B7228A" w:rsidP="00230FF6">
      <w:pPr>
        <w:pStyle w:val="-"/>
        <w:spacing w:before="163"/>
        <w:rPr>
          <w:rFonts w:hint="eastAsia"/>
        </w:rPr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新建空白工程</w:t>
      </w:r>
    </w:p>
    <w:p w14:paraId="6B705AB6" w14:textId="34CB42F2" w:rsidR="008508C9" w:rsidRDefault="008508C9" w:rsidP="00230FF6">
      <w:r>
        <w:rPr>
          <w:rFonts w:hint="eastAsia"/>
        </w:rPr>
        <w:t>在</w:t>
      </w:r>
      <w:r w:rsidRPr="008508C9">
        <w:t>C:\Sundials-5.7.0-test</w:t>
      </w:r>
      <w:r>
        <w:rPr>
          <w:rFonts w:hint="eastAsia"/>
        </w:rPr>
        <w:t>创建一个</w:t>
      </w:r>
      <w:r w:rsidR="00B7228A">
        <w:rPr>
          <w:rFonts w:hint="eastAsia"/>
        </w:rPr>
        <w:t>C</w:t>
      </w:r>
      <w:r w:rsidR="00B7228A">
        <w:t>++</w:t>
      </w:r>
      <w:r>
        <w:rPr>
          <w:rFonts w:hint="eastAsia"/>
        </w:rPr>
        <w:t>空项目</w:t>
      </w:r>
      <w:r w:rsidR="00B7228A">
        <w:rPr>
          <w:rFonts w:hint="eastAsia"/>
        </w:rPr>
        <w:t>。如果出现了主函数</w:t>
      </w:r>
      <w:r w:rsidR="00B7228A">
        <w:rPr>
          <w:rFonts w:hint="eastAsia"/>
        </w:rPr>
        <w:t>main</w:t>
      </w:r>
      <w:r w:rsidR="00B7228A">
        <w:rPr>
          <w:rFonts w:hint="eastAsia"/>
        </w:rPr>
        <w:t>，请将此</w:t>
      </w:r>
      <w:proofErr w:type="spellStart"/>
      <w:r w:rsidR="00B7228A">
        <w:rPr>
          <w:rFonts w:hint="eastAsia"/>
        </w:rPr>
        <w:t>cpp</w:t>
      </w:r>
      <w:proofErr w:type="spellEnd"/>
      <w:r w:rsidR="00B7228A">
        <w:rPr>
          <w:rFonts w:hint="eastAsia"/>
        </w:rPr>
        <w:t>文件删除，否则函数名冲突。</w:t>
      </w:r>
    </w:p>
    <w:p w14:paraId="36CD038C" w14:textId="57403DE1" w:rsidR="00B7228A" w:rsidRDefault="00B7228A" w:rsidP="00B7228A">
      <w:pPr>
        <w:pStyle w:val="afff2"/>
        <w:rPr>
          <w:rFonts w:eastAsia="宋体" w:cs="宋体"/>
          <w:szCs w:val="24"/>
        </w:rPr>
      </w:pPr>
      <w:r>
        <w:rPr>
          <w:noProof/>
        </w:rPr>
        <w:drawing>
          <wp:inline distT="0" distB="0" distL="0" distR="0" wp14:anchorId="7CCBF042" wp14:editId="71669EA3">
            <wp:extent cx="5470529" cy="3633608"/>
            <wp:effectExtent l="0" t="0" r="0" b="5080"/>
            <wp:docPr id="18" name="图片 18" descr="C:\Users\hp\AppData\Roaming\Tencent\Users\957913352\QQ\WinTemp\RichOle\}U3YR5YEEV}HPNR5X(`DE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AppData\Roaming\Tencent\Users\957913352\QQ\WinTemp\RichOle\}U3YR5YEEV}HPNR5X(`DE_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97" cy="364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1AC4" w14:textId="685D855C" w:rsidR="00B7228A" w:rsidRDefault="00B7228A" w:rsidP="00230FF6">
      <w:r>
        <w:rPr>
          <w:rFonts w:hint="eastAsia"/>
        </w:rPr>
        <w:t>在</w:t>
      </w:r>
      <w:r w:rsidRPr="00B7228A">
        <w:t>C:\Sundials-5.7.0-test\Project1</w:t>
      </w:r>
      <w:r>
        <w:rPr>
          <w:rFonts w:hint="eastAsia"/>
        </w:rPr>
        <w:t>下新建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文件夹，方便存放案例</w:t>
      </w:r>
      <w:r>
        <w:rPr>
          <w:rFonts w:hint="eastAsia"/>
        </w:rPr>
        <w:t>c</w:t>
      </w:r>
      <w:r>
        <w:rPr>
          <w:rFonts w:hint="eastAsia"/>
        </w:rPr>
        <w:t>文件。</w:t>
      </w:r>
    </w:p>
    <w:p w14:paraId="1E5341FC" w14:textId="37763020" w:rsidR="00B7228A" w:rsidRPr="00B7228A" w:rsidRDefault="00B7228A" w:rsidP="00B7228A">
      <w:pPr>
        <w:pStyle w:val="afff2"/>
      </w:pPr>
      <w:r w:rsidRPr="00B7228A">
        <w:rPr>
          <w:noProof/>
        </w:rPr>
        <w:drawing>
          <wp:inline distT="0" distB="0" distL="0" distR="0" wp14:anchorId="3F2F8D79" wp14:editId="384C53EA">
            <wp:extent cx="4767967" cy="1296029"/>
            <wp:effectExtent l="0" t="0" r="0" b="0"/>
            <wp:docPr id="19" name="图片 19" descr="C:\Users\hp\AppData\Roaming\Tencent\Users\957913352\QQ\WinTemp\RichOle\_@54@HM_IGOLIZW{6K)XC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AppData\Roaming\Tencent\Users\957913352\QQ\WinTemp\RichOle\_@54@HM_IGOLIZW{6K)XCI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232" cy="13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791E6" w14:textId="07CEC5E6" w:rsidR="00B7228A" w:rsidRDefault="00B7228A" w:rsidP="00230FF6">
      <w:pPr>
        <w:pStyle w:val="-"/>
        <w:spacing w:before="163"/>
      </w:pPr>
      <w:r>
        <w:rPr>
          <w:rFonts w:hint="eastAsia"/>
        </w:rPr>
        <w:lastRenderedPageBreak/>
        <w:t>2</w:t>
      </w:r>
      <w:r>
        <w:t xml:space="preserve">.2.2 </w:t>
      </w:r>
      <w:r>
        <w:rPr>
          <w:rFonts w:hint="eastAsia"/>
        </w:rPr>
        <w:t>添加案例</w:t>
      </w:r>
      <w:r>
        <w:rPr>
          <w:rFonts w:hint="eastAsia"/>
        </w:rPr>
        <w:t>c</w:t>
      </w:r>
      <w:r>
        <w:rPr>
          <w:rFonts w:hint="eastAsia"/>
        </w:rPr>
        <w:t>文件</w:t>
      </w:r>
    </w:p>
    <w:p w14:paraId="228AB18B" w14:textId="300BC157" w:rsidR="00B7228A" w:rsidRDefault="00B7228A" w:rsidP="00230FF6">
      <w:r>
        <w:rPr>
          <w:rFonts w:hint="eastAsia"/>
        </w:rPr>
        <w:t>将</w:t>
      </w:r>
      <w:r w:rsidRPr="00B7228A">
        <w:t>C:\Sundials-5.7.0-example\cvode\serial</w:t>
      </w:r>
      <w:r>
        <w:rPr>
          <w:rFonts w:hint="eastAsia"/>
        </w:rPr>
        <w:t>中的</w:t>
      </w:r>
      <w:proofErr w:type="spellStart"/>
      <w:r w:rsidRPr="00B7228A">
        <w:t>cvRoberts_dns.c</w:t>
      </w:r>
      <w:proofErr w:type="spellEnd"/>
      <w:r>
        <w:rPr>
          <w:rFonts w:hint="eastAsia"/>
        </w:rPr>
        <w:t>复制到</w:t>
      </w:r>
      <w:r w:rsidRPr="00B7228A">
        <w:t>C:\Sundials-5.7.0-test\Project1\src</w:t>
      </w:r>
      <w:r>
        <w:rPr>
          <w:rFonts w:hint="eastAsia"/>
        </w:rPr>
        <w:t>下，在</w:t>
      </w:r>
      <w:r>
        <w:rPr>
          <w:rFonts w:hint="eastAsia"/>
        </w:rPr>
        <w:t>V</w:t>
      </w:r>
      <w:r>
        <w:t>S</w:t>
      </w:r>
      <w:r>
        <w:rPr>
          <w:rFonts w:hint="eastAsia"/>
        </w:rPr>
        <w:t>工程中</w:t>
      </w:r>
      <w:proofErr w:type="gramStart"/>
      <w:r>
        <w:rPr>
          <w:rFonts w:hint="eastAsia"/>
        </w:rPr>
        <w:t>添加</w:t>
      </w:r>
      <w:r w:rsidR="001B5D56">
        <w:rPr>
          <w:rFonts w:hint="eastAsia"/>
        </w:rPr>
        <w:t>源</w:t>
      </w:r>
      <w:r>
        <w:rPr>
          <w:rFonts w:hint="eastAsia"/>
        </w:rPr>
        <w:t>该文件</w:t>
      </w:r>
      <w:proofErr w:type="gramEnd"/>
      <w:r>
        <w:rPr>
          <w:rFonts w:hint="eastAsia"/>
        </w:rPr>
        <w:t>。</w:t>
      </w:r>
      <w:r w:rsidR="001B5D56">
        <w:rPr>
          <w:rFonts w:hint="eastAsia"/>
        </w:rPr>
        <w:t>要注意由于之前使用了</w:t>
      </w:r>
      <w:r w:rsidR="001B5D56">
        <w:rPr>
          <w:rFonts w:hint="eastAsia"/>
        </w:rPr>
        <w:t>win</w:t>
      </w:r>
      <w:r w:rsidR="001B5D56">
        <w:t>32</w:t>
      </w:r>
      <w:r w:rsidR="001B5D56">
        <w:rPr>
          <w:rFonts w:hint="eastAsia"/>
        </w:rPr>
        <w:t>，</w:t>
      </w:r>
      <w:r w:rsidR="001B5D56">
        <w:rPr>
          <w:rFonts w:hint="eastAsia"/>
        </w:rPr>
        <w:t>V</w:t>
      </w:r>
      <w:r w:rsidR="001B5D56">
        <w:t>S</w:t>
      </w:r>
      <w:r w:rsidR="001B5D56">
        <w:rPr>
          <w:rFonts w:hint="eastAsia"/>
        </w:rPr>
        <w:t>配置中默认显示</w:t>
      </w:r>
      <w:r w:rsidR="001B5D56">
        <w:rPr>
          <w:rFonts w:hint="eastAsia"/>
        </w:rPr>
        <w:t>x</w:t>
      </w:r>
      <w:r w:rsidR="001B5D56">
        <w:t>86</w:t>
      </w:r>
      <w:r w:rsidR="001B5D56">
        <w:rPr>
          <w:rFonts w:hint="eastAsia"/>
        </w:rPr>
        <w:t>。</w:t>
      </w:r>
      <w:r w:rsidR="00D56B40">
        <w:rPr>
          <w:rFonts w:hint="eastAsia"/>
        </w:rPr>
        <w:t>此时还没有添加动态库</w:t>
      </w:r>
      <w:r w:rsidR="00B21A91">
        <w:rPr>
          <w:rFonts w:hint="eastAsia"/>
        </w:rPr>
        <w:t>和头文件</w:t>
      </w:r>
      <w:r w:rsidR="00D56B40">
        <w:rPr>
          <w:rFonts w:hint="eastAsia"/>
        </w:rPr>
        <w:t>，会有错误提示。</w:t>
      </w:r>
    </w:p>
    <w:p w14:paraId="7E0B202D" w14:textId="0B1461ED" w:rsidR="00D56B40" w:rsidRPr="00D56B40" w:rsidRDefault="00D56B40" w:rsidP="00D56B40">
      <w:pPr>
        <w:pStyle w:val="afff2"/>
      </w:pPr>
      <w:r w:rsidRPr="00D56B40">
        <w:rPr>
          <w:noProof/>
        </w:rPr>
        <w:drawing>
          <wp:inline distT="0" distB="0" distL="0" distR="0" wp14:anchorId="47A0C750" wp14:editId="2B93EE6D">
            <wp:extent cx="6490829" cy="3621837"/>
            <wp:effectExtent l="0" t="0" r="5715" b="0"/>
            <wp:docPr id="20" name="图片 20" descr="C:\Users\hp\AppData\Roaming\Tencent\Users\957913352\QQ\WinTemp\RichOle\`A$O~P`](EA2%DU(2MJKO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p\AppData\Roaming\Tencent\Users\957913352\QQ\WinTemp\RichOle\`A$O~P`](EA2%DU(2MJKOF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259" cy="36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149C" w14:textId="079AE7A7" w:rsidR="00B21A91" w:rsidRDefault="00B21A91" w:rsidP="00230FF6">
      <w:pPr>
        <w:pStyle w:val="-"/>
        <w:spacing w:before="163"/>
      </w:pPr>
      <w:r>
        <w:rPr>
          <w:rFonts w:hint="eastAsia"/>
        </w:rPr>
        <w:t>2</w:t>
      </w:r>
      <w:r>
        <w:t>.2.</w:t>
      </w:r>
      <w:r>
        <w:t>3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头文件和动态库地址</w:t>
      </w:r>
    </w:p>
    <w:p w14:paraId="3FE00F67" w14:textId="0C50FA15" w:rsidR="00D56B40" w:rsidRDefault="00D63483" w:rsidP="00230FF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单击</w:t>
      </w:r>
      <w:r>
        <w:rPr>
          <w:shd w:val="clear" w:color="auto" w:fill="FFFFFF"/>
        </w:rPr>
        <w:t>"</w:t>
      </w:r>
      <w:r>
        <w:rPr>
          <w:rFonts w:hint="eastAsia"/>
          <w:shd w:val="clear" w:color="auto" w:fill="FFFFFF"/>
        </w:rPr>
        <w:t>项目</w:t>
      </w:r>
      <w:r>
        <w:rPr>
          <w:shd w:val="clear" w:color="auto" w:fill="FFFFFF"/>
        </w:rPr>
        <w:t>"→"</w:t>
      </w:r>
      <w:r>
        <w:rPr>
          <w:rFonts w:hint="eastAsia"/>
          <w:shd w:val="clear" w:color="auto" w:fill="FFFFFF"/>
        </w:rPr>
        <w:t>属性</w:t>
      </w:r>
      <w:r>
        <w:rPr>
          <w:shd w:val="clear" w:color="auto" w:fill="FFFFFF"/>
        </w:rPr>
        <w:t>"</w:t>
      </w:r>
      <w:r>
        <w:rPr>
          <w:rFonts w:hint="eastAsia"/>
          <w:shd w:val="clear" w:color="auto" w:fill="FFFFFF"/>
        </w:rPr>
        <w:t>。</w:t>
      </w:r>
    </w:p>
    <w:p w14:paraId="51D50952" w14:textId="0F8A6753" w:rsidR="00D63483" w:rsidRPr="00D63483" w:rsidRDefault="00D63483" w:rsidP="00230FF6">
      <w:pPr>
        <w:rPr>
          <w:rFonts w:ascii="Helvetica" w:hAnsi="Helvetica"/>
        </w:rPr>
      </w:pPr>
      <w:r w:rsidRPr="00D63483">
        <w:rPr>
          <w:rFonts w:hint="eastAsia"/>
        </w:rPr>
        <w:t>找到</w:t>
      </w:r>
      <w:r w:rsidRPr="00D63483">
        <w:t>"</w:t>
      </w:r>
      <w:r w:rsidRPr="00D63483">
        <w:rPr>
          <w:rFonts w:hint="eastAsia"/>
        </w:rPr>
        <w:t>配置属性</w:t>
      </w:r>
      <w:r w:rsidRPr="00D63483">
        <w:t>"→"C/C++"→"</w:t>
      </w:r>
      <w:r w:rsidRPr="00D63483">
        <w:rPr>
          <w:rFonts w:hint="eastAsia"/>
        </w:rPr>
        <w:t>常规</w:t>
      </w:r>
      <w:r w:rsidRPr="00D63483">
        <w:t>"</w:t>
      </w:r>
      <w:r w:rsidRPr="00D63483">
        <w:rPr>
          <w:rFonts w:hint="eastAsia"/>
        </w:rPr>
        <w:t>，在</w:t>
      </w:r>
      <w:r w:rsidRPr="00D63483">
        <w:t>"</w:t>
      </w:r>
      <w:r w:rsidRPr="00D63483">
        <w:rPr>
          <w:rFonts w:hint="eastAsia"/>
        </w:rPr>
        <w:t>附加包含目录</w:t>
      </w:r>
      <w:r w:rsidRPr="00D63483">
        <w:t>"</w:t>
      </w:r>
      <w:r w:rsidRPr="00D63483">
        <w:rPr>
          <w:rFonts w:hint="eastAsia"/>
        </w:rPr>
        <w:t>中添加路径：</w:t>
      </w:r>
      <w:r w:rsidRPr="00D63483">
        <w:t>C:\Sundials-5.7.0-install\include</w:t>
      </w:r>
    </w:p>
    <w:p w14:paraId="74D360C2" w14:textId="799F1905" w:rsidR="00D63483" w:rsidRPr="00D63483" w:rsidRDefault="00D63483" w:rsidP="00230FF6">
      <w:pPr>
        <w:rPr>
          <w:rFonts w:ascii="Helvetica" w:hAnsi="Helvetica"/>
        </w:rPr>
      </w:pPr>
      <w:r w:rsidRPr="00D63483">
        <w:rPr>
          <w:rFonts w:hint="eastAsia"/>
        </w:rPr>
        <w:t>找到</w:t>
      </w:r>
      <w:r w:rsidRPr="00D63483">
        <w:t>"</w:t>
      </w:r>
      <w:r w:rsidRPr="00D63483">
        <w:rPr>
          <w:rFonts w:hint="eastAsia"/>
        </w:rPr>
        <w:t>配置属性</w:t>
      </w:r>
      <w:r w:rsidRPr="00D63483">
        <w:t>"→"</w:t>
      </w:r>
      <w:r w:rsidRPr="00D63483">
        <w:rPr>
          <w:rFonts w:hint="eastAsia"/>
        </w:rPr>
        <w:t>链接器</w:t>
      </w:r>
      <w:r w:rsidRPr="00D63483">
        <w:t>"→"</w:t>
      </w:r>
      <w:r w:rsidRPr="00D63483">
        <w:rPr>
          <w:rFonts w:hint="eastAsia"/>
        </w:rPr>
        <w:t>常规</w:t>
      </w:r>
      <w:r w:rsidRPr="00D63483">
        <w:t>"</w:t>
      </w:r>
      <w:r w:rsidRPr="00D63483">
        <w:rPr>
          <w:rFonts w:hint="eastAsia"/>
        </w:rPr>
        <w:t>，在</w:t>
      </w:r>
      <w:r w:rsidRPr="00D63483">
        <w:t>"</w:t>
      </w:r>
      <w:r w:rsidRPr="00D63483">
        <w:rPr>
          <w:rFonts w:hint="eastAsia"/>
        </w:rPr>
        <w:t>附加库目录</w:t>
      </w:r>
      <w:r w:rsidRPr="00D63483">
        <w:t>"</w:t>
      </w:r>
      <w:r w:rsidRPr="00D63483">
        <w:rPr>
          <w:rFonts w:hint="eastAsia"/>
        </w:rPr>
        <w:t>中添加路径：</w:t>
      </w:r>
      <w:r w:rsidRPr="00D63483">
        <w:t>C:\Sundials-5.7.0-install\lib</w:t>
      </w:r>
    </w:p>
    <w:p w14:paraId="6C33E7BD" w14:textId="10B59976" w:rsidR="00D63483" w:rsidRPr="00D63483" w:rsidRDefault="00D63483" w:rsidP="00230FF6">
      <w:pPr>
        <w:rPr>
          <w:rFonts w:ascii="Helvetica" w:hAnsi="Helvetica"/>
        </w:rPr>
      </w:pPr>
      <w:r w:rsidRPr="00D63483">
        <w:rPr>
          <w:rFonts w:hint="eastAsia"/>
        </w:rPr>
        <w:t>找到</w:t>
      </w:r>
      <w:r w:rsidRPr="00D63483">
        <w:t>"</w:t>
      </w:r>
      <w:r w:rsidRPr="00D63483">
        <w:rPr>
          <w:rFonts w:hint="eastAsia"/>
        </w:rPr>
        <w:t>配置属性</w:t>
      </w:r>
      <w:r w:rsidRPr="00D63483">
        <w:t>"→"</w:t>
      </w:r>
      <w:r w:rsidRPr="00D63483">
        <w:rPr>
          <w:rFonts w:hint="eastAsia"/>
        </w:rPr>
        <w:t>链接器</w:t>
      </w:r>
      <w:r w:rsidRPr="00D63483">
        <w:t>"→"</w:t>
      </w:r>
      <w:r w:rsidRPr="00D63483">
        <w:rPr>
          <w:rFonts w:hint="eastAsia"/>
        </w:rPr>
        <w:t>输入</w:t>
      </w:r>
      <w:r w:rsidRPr="00D63483">
        <w:t>"</w:t>
      </w:r>
      <w:r w:rsidRPr="00D63483">
        <w:rPr>
          <w:rFonts w:hint="eastAsia"/>
        </w:rPr>
        <w:t>，在</w:t>
      </w:r>
      <w:r w:rsidRPr="00D63483">
        <w:rPr>
          <w:rFonts w:hint="eastAsia"/>
        </w:rPr>
        <w:t>"</w:t>
      </w:r>
      <w:r w:rsidRPr="00D63483">
        <w:rPr>
          <w:rFonts w:hint="eastAsia"/>
        </w:rPr>
        <w:t>附加依赖项</w:t>
      </w:r>
      <w:r w:rsidRPr="00D63483">
        <w:t>"</w:t>
      </w:r>
      <w:r w:rsidRPr="00D63483">
        <w:rPr>
          <w:rFonts w:hint="eastAsia"/>
        </w:rPr>
        <w:t>中添加：</w:t>
      </w:r>
      <w:proofErr w:type="gramStart"/>
      <w:r w:rsidRPr="00D63483">
        <w:t>sundials_cvode.lib;sundials_nvecserial.lib</w:t>
      </w:r>
      <w:proofErr w:type="gramEnd"/>
    </w:p>
    <w:p w14:paraId="3FFB43BA" w14:textId="77777777" w:rsidR="00C43929" w:rsidRDefault="003571B2" w:rsidP="003571B2">
      <w:pPr>
        <w:pStyle w:val="afff2"/>
        <w:rPr>
          <w:rFonts w:eastAsia="宋体" w:cs="宋体"/>
          <w:sz w:val="24"/>
          <w:szCs w:val="24"/>
        </w:rPr>
      </w:pPr>
      <w:r w:rsidRPr="003571B2">
        <w:rPr>
          <w:rFonts w:eastAsia="宋体" w:cs="宋体"/>
          <w:noProof/>
          <w:sz w:val="24"/>
          <w:szCs w:val="24"/>
        </w:rPr>
        <w:drawing>
          <wp:inline distT="0" distB="0" distL="0" distR="0" wp14:anchorId="46B446B4" wp14:editId="74841C8F">
            <wp:extent cx="3253945" cy="2257425"/>
            <wp:effectExtent l="0" t="0" r="3810" b="0"/>
            <wp:docPr id="25" name="图片 25" descr="C:\Users\hp\AppData\Roaming\Tencent\Users\957913352\QQ\WinTemp\RichOle\VE}LBJ(U%26U1SAA{RMPFZ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AppData\Roaming\Tencent\Users\957913352\QQ\WinTemp\RichOle\VE}LBJ(U%26U1SAA{RMPFZ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972" cy="228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71B2">
        <w:rPr>
          <w:rFonts w:eastAsia="宋体" w:cs="宋体"/>
          <w:sz w:val="24"/>
          <w:szCs w:val="24"/>
        </w:rPr>
        <w:t xml:space="preserve"> </w:t>
      </w:r>
      <w:r w:rsidR="00D63483">
        <w:rPr>
          <w:noProof/>
        </w:rPr>
        <w:drawing>
          <wp:inline distT="0" distB="0" distL="0" distR="0" wp14:anchorId="506B82FF" wp14:editId="72E38D55">
            <wp:extent cx="3248025" cy="2254611"/>
            <wp:effectExtent l="0" t="0" r="0" b="0"/>
            <wp:docPr id="22" name="图片 22" descr="C:\Users\hp\AppData\Roaming\Tencent\Users\957913352\QQ\WinTemp\RichOle\@4RV7DCGFCWWUNM%)Z`@`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AppData\Roaming\Tencent\Users\957913352\QQ\WinTemp\RichOle\@4RV7DCGFCWWUNM%)Z`@`T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743" cy="228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9CE1" w14:textId="44FD2EDA" w:rsidR="00D63483" w:rsidRDefault="00D63483" w:rsidP="003571B2">
      <w:pPr>
        <w:pStyle w:val="afff2"/>
        <w:rPr>
          <w:rFonts w:eastAsia="宋体" w:cs="宋体"/>
          <w:sz w:val="24"/>
          <w:szCs w:val="24"/>
        </w:rPr>
      </w:pPr>
      <w:r w:rsidRPr="003571B2">
        <w:lastRenderedPageBreak/>
        <w:drawing>
          <wp:inline distT="0" distB="0" distL="0" distR="0" wp14:anchorId="478D4C44" wp14:editId="19C047E3">
            <wp:extent cx="3472895" cy="2410703"/>
            <wp:effectExtent l="0" t="0" r="0" b="8890"/>
            <wp:docPr id="21" name="图片 21" descr="C:\Users\hp\AppData\Roaming\Tencent\Users\957913352\QQ\WinTemp\RichOle\G$_U_$T%A`ZU(8}CP}1TJ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p\AppData\Roaming\Tencent\Users\957913352\QQ\WinTemp\RichOle\G$_U_$T%A`ZU(8}CP}1TJ_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61" cy="242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FE97" w14:textId="198D7E71" w:rsidR="00C43929" w:rsidRDefault="00C43929" w:rsidP="00230FF6">
      <w:pPr>
        <w:pStyle w:val="-"/>
        <w:spacing w:before="163"/>
        <w:rPr>
          <w:rFonts w:ascii="Helvetica" w:eastAsia="宋体" w:hAnsi="Helvetica"/>
        </w:rPr>
      </w:pPr>
      <w:r>
        <w:rPr>
          <w:rFonts w:cs="Times New Roman"/>
        </w:rPr>
        <w:t>2.2.4</w:t>
      </w:r>
      <w:r>
        <w:t xml:space="preserve"> </w:t>
      </w:r>
      <w:r>
        <w:rPr>
          <w:rFonts w:ascii="黑体" w:hAnsi="黑体" w:hint="eastAsia"/>
        </w:rPr>
        <w:t>编译生成结果</w:t>
      </w:r>
    </w:p>
    <w:p w14:paraId="08A4065D" w14:textId="73931C31" w:rsidR="00C43929" w:rsidRPr="00230FF6" w:rsidRDefault="00C43929" w:rsidP="00230FF6">
      <w:r w:rsidRPr="00230FF6">
        <w:rPr>
          <w:rFonts w:hint="eastAsia"/>
        </w:rPr>
        <w:t>完成后，回到</w:t>
      </w:r>
      <w:r w:rsidRPr="00230FF6">
        <w:t>main</w:t>
      </w:r>
      <w:r w:rsidRPr="00230FF6">
        <w:rPr>
          <w:rFonts w:hint="eastAsia"/>
        </w:rPr>
        <w:t>文件，在</w:t>
      </w:r>
      <w:r w:rsidRPr="00230FF6">
        <w:t>main</w:t>
      </w:r>
      <w:r w:rsidRPr="00230FF6">
        <w:rPr>
          <w:rFonts w:hint="eastAsia"/>
        </w:rPr>
        <w:t>函数的</w:t>
      </w:r>
      <w:r w:rsidRPr="00230FF6">
        <w:t>return(</w:t>
      </w:r>
      <w:proofErr w:type="spellStart"/>
      <w:r w:rsidRPr="00230FF6">
        <w:t>retval</w:t>
      </w:r>
      <w:proofErr w:type="spellEnd"/>
      <w:r w:rsidRPr="00230FF6">
        <w:t>)</w:t>
      </w:r>
      <w:r w:rsidRPr="00230FF6">
        <w:rPr>
          <w:rFonts w:hint="eastAsia"/>
        </w:rPr>
        <w:t>前添加</w:t>
      </w:r>
      <w:proofErr w:type="spellStart"/>
      <w:r w:rsidRPr="00230FF6">
        <w:t>getchar</w:t>
      </w:r>
      <w:proofErr w:type="spellEnd"/>
      <w:r w:rsidRPr="00230FF6">
        <w:t>();</w:t>
      </w:r>
      <w:r w:rsidRPr="00230FF6">
        <w:t>，</w:t>
      </w:r>
      <w:r w:rsidRPr="00230FF6">
        <w:rPr>
          <w:rFonts w:hint="eastAsia"/>
        </w:rPr>
        <w:t>防止生成的</w:t>
      </w:r>
      <w:r w:rsidRPr="00230FF6">
        <w:t>Console</w:t>
      </w:r>
      <w:r w:rsidRPr="00230FF6">
        <w:rPr>
          <w:rFonts w:hint="eastAsia"/>
        </w:rPr>
        <w:t>窗口一闪而过。执行调试（</w:t>
      </w:r>
      <w:r w:rsidRPr="00230FF6">
        <w:t>F5</w:t>
      </w:r>
      <w:r w:rsidRPr="00230FF6">
        <w:rPr>
          <w:rFonts w:hint="eastAsia"/>
        </w:rPr>
        <w:t>），将弹出执行结果</w:t>
      </w:r>
      <w:r w:rsidR="00230FF6" w:rsidRPr="00230FF6">
        <w:rPr>
          <w:rFonts w:hint="eastAsia"/>
        </w:rPr>
        <w:t>。</w:t>
      </w:r>
      <w:proofErr w:type="gramStart"/>
      <w:r w:rsidRPr="00230FF6">
        <w:rPr>
          <w:rFonts w:hint="eastAsia"/>
        </w:rPr>
        <w:t>若始终</w:t>
      </w:r>
      <w:proofErr w:type="gramEnd"/>
      <w:r w:rsidRPr="00230FF6">
        <w:rPr>
          <w:rFonts w:hint="eastAsia"/>
        </w:rPr>
        <w:t>提示缺少</w:t>
      </w:r>
      <w:r w:rsidRPr="00230FF6">
        <w:t>sundials_cvode.dll</w:t>
      </w:r>
      <w:r w:rsidRPr="00230FF6">
        <w:t>，将其复制后</w:t>
      </w:r>
      <w:r w:rsidRPr="00230FF6">
        <w:rPr>
          <w:rFonts w:hint="eastAsia"/>
        </w:rPr>
        <w:t>与编译生成的</w:t>
      </w:r>
      <w:r w:rsidRPr="00230FF6">
        <w:rPr>
          <w:rFonts w:hint="eastAsia"/>
        </w:rPr>
        <w:t>exe</w:t>
      </w:r>
      <w:r w:rsidRPr="00230FF6">
        <w:rPr>
          <w:rFonts w:hint="eastAsia"/>
        </w:rPr>
        <w:t>放在同一目录下即可：</w:t>
      </w:r>
    </w:p>
    <w:p w14:paraId="0EF26397" w14:textId="26708CD5" w:rsidR="00C43929" w:rsidRDefault="00C43929" w:rsidP="00C43929">
      <w:pPr>
        <w:pStyle w:val="afff2"/>
        <w:rPr>
          <w:rFonts w:eastAsia="宋体"/>
          <w:sz w:val="24"/>
          <w:szCs w:val="24"/>
        </w:rPr>
      </w:pPr>
      <w:r>
        <w:rPr>
          <w:noProof/>
        </w:rPr>
        <w:drawing>
          <wp:inline distT="0" distB="0" distL="0" distR="0" wp14:anchorId="2556D33C" wp14:editId="14C5565F">
            <wp:extent cx="3986607" cy="1310543"/>
            <wp:effectExtent l="0" t="0" r="0" b="4445"/>
            <wp:docPr id="27" name="图片 27" descr="C:\Users\hp\AppData\Roaming\Tencent\Users\957913352\QQ\WinTemp\RichOle\Y8}2$DZETBIW}]KT6)N6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AppData\Roaming\Tencent\Users\957913352\QQ\WinTemp\RichOle\Y8}2$DZETBIW}]KT6)N6AR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47" cy="132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89F3" w14:textId="6DAD7BAF" w:rsidR="00C43929" w:rsidRDefault="00C43929" w:rsidP="00230FF6">
      <w:r>
        <w:rPr>
          <w:rFonts w:hint="eastAsia"/>
        </w:rPr>
        <w:t>经测试，</w:t>
      </w:r>
      <w:r>
        <w:t>W</w:t>
      </w:r>
      <w:r>
        <w:rPr>
          <w:rFonts w:hint="eastAsia"/>
        </w:rPr>
        <w:t>in</w:t>
      </w:r>
      <w:r>
        <w:t>32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64</w:t>
      </w:r>
      <w:r>
        <w:rPr>
          <w:rFonts w:hint="eastAsia"/>
        </w:rPr>
        <w:t>均可成功编译运行。</w:t>
      </w:r>
    </w:p>
    <w:p w14:paraId="1F7B934A" w14:textId="399517FD" w:rsidR="00093723" w:rsidRDefault="00230FF6" w:rsidP="00093723">
      <w:pPr>
        <w:pStyle w:val="afff2"/>
      </w:pPr>
      <w:r w:rsidRPr="00230FF6">
        <w:rPr>
          <w:noProof/>
        </w:rPr>
        <w:drawing>
          <wp:inline distT="0" distB="0" distL="0" distR="0" wp14:anchorId="0632F346" wp14:editId="0A5F7881">
            <wp:extent cx="5171618" cy="2704032"/>
            <wp:effectExtent l="0" t="0" r="0" b="1270"/>
            <wp:docPr id="28" name="图片 28" descr="C:\Users\hp\AppData\Roaming\Tencent\Users\957913352\QQ\WinTemp\RichOle\}8X6SWLE{ORXIOX3LM@OQ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AppData\Roaming\Tencent\Users\957913352\QQ\WinTemp\RichOle\}8X6SWLE{ORXIOX3LM@OQN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745" cy="27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6A3ED" w14:textId="77777777" w:rsidR="00093723" w:rsidRPr="00093723" w:rsidRDefault="00093723" w:rsidP="00026025">
      <w:pPr>
        <w:pStyle w:val="afc"/>
        <w:jc w:val="right"/>
        <w:rPr>
          <w:rFonts w:hint="eastAsia"/>
        </w:rPr>
      </w:pPr>
      <w:bookmarkStart w:id="0" w:name="_GoBack"/>
      <w:bookmarkEnd w:id="0"/>
    </w:p>
    <w:sectPr w:rsidR="00093723" w:rsidRPr="00093723" w:rsidSect="008C5FD3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 w:code="9"/>
      <w:pgMar w:top="720" w:right="720" w:bottom="720" w:left="720" w:header="1134" w:footer="113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2425E" w14:textId="77777777" w:rsidR="00C34989" w:rsidRDefault="00C34989" w:rsidP="00230FF6">
      <w:r>
        <w:separator/>
      </w:r>
    </w:p>
  </w:endnote>
  <w:endnote w:type="continuationSeparator" w:id="0">
    <w:p w14:paraId="36BD2265" w14:textId="77777777" w:rsidR="00C34989" w:rsidRDefault="00C34989" w:rsidP="0023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D94A87" w14:textId="77777777" w:rsidR="00BC32C3" w:rsidRDefault="00BC32C3" w:rsidP="00230FF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3532270"/>
      <w:docPartObj>
        <w:docPartGallery w:val="Page Numbers (Bottom of Page)"/>
        <w:docPartUnique/>
      </w:docPartObj>
    </w:sdtPr>
    <w:sdtEndPr/>
    <w:sdtContent>
      <w:p w14:paraId="02D00BA7" w14:textId="77777777" w:rsidR="00BC32C3" w:rsidRDefault="00BC32C3" w:rsidP="00230FF6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10BFD">
          <w:rPr>
            <w:noProof/>
            <w:lang w:val="zh-CN"/>
          </w:rPr>
          <w:t>21</w:t>
        </w:r>
        <w:r>
          <w:fldChar w:fldCharType="end"/>
        </w:r>
      </w:p>
    </w:sdtContent>
  </w:sdt>
  <w:p w14:paraId="025BB194" w14:textId="77777777" w:rsidR="00BC32C3" w:rsidRDefault="00BC32C3" w:rsidP="00230FF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EC246D" w14:textId="77777777" w:rsidR="00BC32C3" w:rsidRDefault="00BC32C3" w:rsidP="00230F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C5A58" w14:textId="77777777" w:rsidR="00C34989" w:rsidRDefault="00C34989" w:rsidP="00230FF6">
      <w:r>
        <w:separator/>
      </w:r>
    </w:p>
  </w:footnote>
  <w:footnote w:type="continuationSeparator" w:id="0">
    <w:p w14:paraId="587BDAAD" w14:textId="77777777" w:rsidR="00C34989" w:rsidRDefault="00C34989" w:rsidP="00230F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3196A" w14:textId="77777777" w:rsidR="00BC32C3" w:rsidRDefault="00BC32C3" w:rsidP="00230FF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B98D5" w14:textId="77777777" w:rsidR="00BC32C3" w:rsidRPr="00D63FEE" w:rsidRDefault="00BC32C3" w:rsidP="00230FF6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C8BF7" w14:textId="77777777" w:rsidR="00BC32C3" w:rsidRDefault="00BC32C3" w:rsidP="00230FF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47BFD"/>
    <w:multiLevelType w:val="hybridMultilevel"/>
    <w:tmpl w:val="DE8E81D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D82673"/>
    <w:multiLevelType w:val="hybridMultilevel"/>
    <w:tmpl w:val="DEC6D6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171FE0"/>
    <w:multiLevelType w:val="hybridMultilevel"/>
    <w:tmpl w:val="2924931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513033D"/>
    <w:multiLevelType w:val="multilevel"/>
    <w:tmpl w:val="9A6A5786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5"/>
      <w:numFmt w:val="decimal"/>
      <w:isLgl/>
      <w:lvlText w:val="%1.%2"/>
      <w:lvlJc w:val="left"/>
      <w:pPr>
        <w:ind w:left="1081" w:hanging="600"/>
      </w:pPr>
    </w:lvl>
    <w:lvl w:ilvl="2">
      <w:start w:val="1"/>
      <w:numFmt w:val="decimal"/>
      <w:isLgl/>
      <w:lvlText w:val="%1.%2.%3"/>
      <w:lvlJc w:val="left"/>
      <w:pPr>
        <w:ind w:left="1202" w:hanging="720"/>
      </w:pPr>
    </w:lvl>
    <w:lvl w:ilvl="3">
      <w:start w:val="1"/>
      <w:numFmt w:val="decimal"/>
      <w:isLgl/>
      <w:lvlText w:val="%1.%2.%3.%4"/>
      <w:lvlJc w:val="left"/>
      <w:pPr>
        <w:ind w:left="1203" w:hanging="720"/>
      </w:pPr>
    </w:lvl>
    <w:lvl w:ilvl="4">
      <w:start w:val="1"/>
      <w:numFmt w:val="decimal"/>
      <w:isLgl/>
      <w:lvlText w:val="%1.%2.%3.%4.%5"/>
      <w:lvlJc w:val="left"/>
      <w:pPr>
        <w:ind w:left="1564" w:hanging="1080"/>
      </w:pPr>
    </w:lvl>
    <w:lvl w:ilvl="5">
      <w:start w:val="1"/>
      <w:numFmt w:val="decimal"/>
      <w:isLgl/>
      <w:lvlText w:val="%1.%2.%3.%4.%5.%6"/>
      <w:lvlJc w:val="left"/>
      <w:pPr>
        <w:ind w:left="1565" w:hanging="1080"/>
      </w:pPr>
    </w:lvl>
    <w:lvl w:ilvl="6">
      <w:start w:val="1"/>
      <w:numFmt w:val="decimal"/>
      <w:isLgl/>
      <w:lvlText w:val="%1.%2.%3.%4.%5.%6.%7"/>
      <w:lvlJc w:val="left"/>
      <w:pPr>
        <w:ind w:left="1926" w:hanging="1440"/>
      </w:pPr>
    </w:lvl>
    <w:lvl w:ilvl="7">
      <w:start w:val="1"/>
      <w:numFmt w:val="decimal"/>
      <w:isLgl/>
      <w:lvlText w:val="%1.%2.%3.%4.%5.%6.%7.%8"/>
      <w:lvlJc w:val="left"/>
      <w:pPr>
        <w:ind w:left="1927" w:hanging="1440"/>
      </w:pPr>
    </w:lvl>
    <w:lvl w:ilvl="8">
      <w:start w:val="1"/>
      <w:numFmt w:val="decimal"/>
      <w:isLgl/>
      <w:lvlText w:val="%1.%2.%3.%4.%5.%6.%7.%8.%9"/>
      <w:lvlJc w:val="left"/>
      <w:pPr>
        <w:ind w:left="2288" w:hanging="1800"/>
      </w:pPr>
    </w:lvl>
  </w:abstractNum>
  <w:abstractNum w:abstractNumId="4" w15:restartNumberingAfterBreak="0">
    <w:nsid w:val="251B4879"/>
    <w:multiLevelType w:val="hybridMultilevel"/>
    <w:tmpl w:val="2154174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875DAB"/>
    <w:multiLevelType w:val="hybridMultilevel"/>
    <w:tmpl w:val="7C7298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3F1783"/>
    <w:multiLevelType w:val="hybridMultilevel"/>
    <w:tmpl w:val="79AC5CA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7" w15:restartNumberingAfterBreak="0">
    <w:nsid w:val="2CF61E96"/>
    <w:multiLevelType w:val="hybridMultilevel"/>
    <w:tmpl w:val="306AA1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13C09A4"/>
    <w:multiLevelType w:val="hybridMultilevel"/>
    <w:tmpl w:val="1E84F35E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9" w15:restartNumberingAfterBreak="0">
    <w:nsid w:val="32063B19"/>
    <w:multiLevelType w:val="hybridMultilevel"/>
    <w:tmpl w:val="608E9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8FB36DA"/>
    <w:multiLevelType w:val="hybridMultilevel"/>
    <w:tmpl w:val="089EF05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3F2D5003"/>
    <w:multiLevelType w:val="hybridMultilevel"/>
    <w:tmpl w:val="9F40FC1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922546A"/>
    <w:multiLevelType w:val="hybridMultilevel"/>
    <w:tmpl w:val="75DACF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1295E69"/>
    <w:multiLevelType w:val="hybridMultilevel"/>
    <w:tmpl w:val="1F04635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DED1148"/>
    <w:multiLevelType w:val="hybridMultilevel"/>
    <w:tmpl w:val="6B92587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3882203"/>
    <w:multiLevelType w:val="hybridMultilevel"/>
    <w:tmpl w:val="FB3A6B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4B91B48"/>
    <w:multiLevelType w:val="hybridMultilevel"/>
    <w:tmpl w:val="7E24C8C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F326FCC"/>
    <w:multiLevelType w:val="hybridMultilevel"/>
    <w:tmpl w:val="7A36064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0"/>
  </w:num>
  <w:num w:numId="5">
    <w:abstractNumId w:val="8"/>
  </w:num>
  <w:num w:numId="6">
    <w:abstractNumId w:val="6"/>
  </w:num>
  <w:num w:numId="7">
    <w:abstractNumId w:val="0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2"/>
  </w:num>
  <w:num w:numId="13">
    <w:abstractNumId w:val="5"/>
  </w:num>
  <w:num w:numId="14">
    <w:abstractNumId w:val="9"/>
  </w:num>
  <w:num w:numId="15">
    <w:abstractNumId w:val="11"/>
  </w:num>
  <w:num w:numId="16">
    <w:abstractNumId w:val="7"/>
  </w:num>
  <w:num w:numId="17">
    <w:abstractNumId w:val="16"/>
  </w:num>
  <w:num w:numId="18">
    <w:abstractNumId w:val="2"/>
  </w:num>
  <w:num w:numId="19">
    <w:abstractNumId w:val="4"/>
  </w:num>
  <w:num w:numId="20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xtQASxkaWFgbGxko6SsGpxcWZ+XkgBYbGlrUA4r3YCi4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N JS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atrrpvvkrzpsaettzzv2dwm0xfwptwttwzz&quot;&gt;SCO2BLT&lt;record-ids&gt;&lt;item&gt;2&lt;/item&gt;&lt;item&gt;12&lt;/item&gt;&lt;/record-ids&gt;&lt;/item&gt;&lt;/Libraries&gt;"/>
  </w:docVars>
  <w:rsids>
    <w:rsidRoot w:val="00900F44"/>
    <w:rsid w:val="00000552"/>
    <w:rsid w:val="000005A9"/>
    <w:rsid w:val="000005D0"/>
    <w:rsid w:val="000008CB"/>
    <w:rsid w:val="00000DC2"/>
    <w:rsid w:val="00001660"/>
    <w:rsid w:val="00001E66"/>
    <w:rsid w:val="000020D0"/>
    <w:rsid w:val="0000242C"/>
    <w:rsid w:val="000024A6"/>
    <w:rsid w:val="0000273B"/>
    <w:rsid w:val="00002D3D"/>
    <w:rsid w:val="00002F0C"/>
    <w:rsid w:val="00002F32"/>
    <w:rsid w:val="00003115"/>
    <w:rsid w:val="000031B2"/>
    <w:rsid w:val="000034CF"/>
    <w:rsid w:val="00003694"/>
    <w:rsid w:val="00003712"/>
    <w:rsid w:val="00003C6F"/>
    <w:rsid w:val="00004822"/>
    <w:rsid w:val="0000485F"/>
    <w:rsid w:val="00005274"/>
    <w:rsid w:val="0000534F"/>
    <w:rsid w:val="0000593E"/>
    <w:rsid w:val="00005E72"/>
    <w:rsid w:val="0000607D"/>
    <w:rsid w:val="00006131"/>
    <w:rsid w:val="00006A1B"/>
    <w:rsid w:val="00006E5B"/>
    <w:rsid w:val="00006F1F"/>
    <w:rsid w:val="000071D0"/>
    <w:rsid w:val="000075FD"/>
    <w:rsid w:val="00007AFE"/>
    <w:rsid w:val="00010019"/>
    <w:rsid w:val="00010F13"/>
    <w:rsid w:val="000113AA"/>
    <w:rsid w:val="0001153B"/>
    <w:rsid w:val="00011839"/>
    <w:rsid w:val="00011850"/>
    <w:rsid w:val="00011921"/>
    <w:rsid w:val="00012070"/>
    <w:rsid w:val="0001209A"/>
    <w:rsid w:val="00012942"/>
    <w:rsid w:val="000133C2"/>
    <w:rsid w:val="00013640"/>
    <w:rsid w:val="00013FA4"/>
    <w:rsid w:val="0001481E"/>
    <w:rsid w:val="00015131"/>
    <w:rsid w:val="00015819"/>
    <w:rsid w:val="00015893"/>
    <w:rsid w:val="0001690D"/>
    <w:rsid w:val="00016BD2"/>
    <w:rsid w:val="00016E79"/>
    <w:rsid w:val="00017345"/>
    <w:rsid w:val="00017DE1"/>
    <w:rsid w:val="00017E18"/>
    <w:rsid w:val="00020477"/>
    <w:rsid w:val="00020564"/>
    <w:rsid w:val="00020577"/>
    <w:rsid w:val="00020EBF"/>
    <w:rsid w:val="00020F53"/>
    <w:rsid w:val="0002128F"/>
    <w:rsid w:val="000215A3"/>
    <w:rsid w:val="000219F0"/>
    <w:rsid w:val="00021C39"/>
    <w:rsid w:val="000225F4"/>
    <w:rsid w:val="000227B0"/>
    <w:rsid w:val="0002313E"/>
    <w:rsid w:val="000234A1"/>
    <w:rsid w:val="0002380B"/>
    <w:rsid w:val="00023D0F"/>
    <w:rsid w:val="00023D7B"/>
    <w:rsid w:val="00024332"/>
    <w:rsid w:val="0002459A"/>
    <w:rsid w:val="0002548C"/>
    <w:rsid w:val="00025683"/>
    <w:rsid w:val="00026025"/>
    <w:rsid w:val="000265ED"/>
    <w:rsid w:val="00026C4C"/>
    <w:rsid w:val="00027140"/>
    <w:rsid w:val="0002728A"/>
    <w:rsid w:val="00027BE9"/>
    <w:rsid w:val="00030092"/>
    <w:rsid w:val="000300EE"/>
    <w:rsid w:val="000302DE"/>
    <w:rsid w:val="0003078F"/>
    <w:rsid w:val="000307A8"/>
    <w:rsid w:val="00030848"/>
    <w:rsid w:val="000313E8"/>
    <w:rsid w:val="00031869"/>
    <w:rsid w:val="00031D54"/>
    <w:rsid w:val="00031E1C"/>
    <w:rsid w:val="000322EF"/>
    <w:rsid w:val="00032863"/>
    <w:rsid w:val="0003288A"/>
    <w:rsid w:val="00032A2D"/>
    <w:rsid w:val="00033222"/>
    <w:rsid w:val="00033481"/>
    <w:rsid w:val="000337E5"/>
    <w:rsid w:val="00033838"/>
    <w:rsid w:val="000348DE"/>
    <w:rsid w:val="00034DDB"/>
    <w:rsid w:val="00035114"/>
    <w:rsid w:val="00035339"/>
    <w:rsid w:val="000353BA"/>
    <w:rsid w:val="00035C23"/>
    <w:rsid w:val="00035F69"/>
    <w:rsid w:val="00036455"/>
    <w:rsid w:val="000367BB"/>
    <w:rsid w:val="00036868"/>
    <w:rsid w:val="0003719E"/>
    <w:rsid w:val="0003731C"/>
    <w:rsid w:val="000378FC"/>
    <w:rsid w:val="00037E86"/>
    <w:rsid w:val="000408BB"/>
    <w:rsid w:val="00040E24"/>
    <w:rsid w:val="00040EF8"/>
    <w:rsid w:val="00041198"/>
    <w:rsid w:val="00041BC7"/>
    <w:rsid w:val="00041D1B"/>
    <w:rsid w:val="00041DF2"/>
    <w:rsid w:val="00042434"/>
    <w:rsid w:val="0004243D"/>
    <w:rsid w:val="0004260F"/>
    <w:rsid w:val="0004334A"/>
    <w:rsid w:val="00043572"/>
    <w:rsid w:val="0004450A"/>
    <w:rsid w:val="0004496C"/>
    <w:rsid w:val="00044FDE"/>
    <w:rsid w:val="00045076"/>
    <w:rsid w:val="00045D54"/>
    <w:rsid w:val="00045EC8"/>
    <w:rsid w:val="00046643"/>
    <w:rsid w:val="00046AE9"/>
    <w:rsid w:val="00046E80"/>
    <w:rsid w:val="000478DF"/>
    <w:rsid w:val="00047C26"/>
    <w:rsid w:val="000502A5"/>
    <w:rsid w:val="00050612"/>
    <w:rsid w:val="00050623"/>
    <w:rsid w:val="00050E60"/>
    <w:rsid w:val="00051099"/>
    <w:rsid w:val="000512C3"/>
    <w:rsid w:val="00051647"/>
    <w:rsid w:val="00051F83"/>
    <w:rsid w:val="0005217A"/>
    <w:rsid w:val="00052273"/>
    <w:rsid w:val="00052901"/>
    <w:rsid w:val="00053070"/>
    <w:rsid w:val="000530AC"/>
    <w:rsid w:val="00053568"/>
    <w:rsid w:val="000536D9"/>
    <w:rsid w:val="000538E5"/>
    <w:rsid w:val="00053EBC"/>
    <w:rsid w:val="00054170"/>
    <w:rsid w:val="000542CD"/>
    <w:rsid w:val="000543FE"/>
    <w:rsid w:val="00054677"/>
    <w:rsid w:val="00055108"/>
    <w:rsid w:val="00055B4C"/>
    <w:rsid w:val="00055F2B"/>
    <w:rsid w:val="00055F79"/>
    <w:rsid w:val="0005617B"/>
    <w:rsid w:val="00056381"/>
    <w:rsid w:val="000563D9"/>
    <w:rsid w:val="000565AC"/>
    <w:rsid w:val="00056859"/>
    <w:rsid w:val="00056F1C"/>
    <w:rsid w:val="00057185"/>
    <w:rsid w:val="00057AAD"/>
    <w:rsid w:val="0006008F"/>
    <w:rsid w:val="00060B42"/>
    <w:rsid w:val="00061355"/>
    <w:rsid w:val="000619F8"/>
    <w:rsid w:val="00061E1A"/>
    <w:rsid w:val="0006211E"/>
    <w:rsid w:val="00062896"/>
    <w:rsid w:val="00062906"/>
    <w:rsid w:val="0006316E"/>
    <w:rsid w:val="00063442"/>
    <w:rsid w:val="00063AE5"/>
    <w:rsid w:val="0006417A"/>
    <w:rsid w:val="000649F7"/>
    <w:rsid w:val="00064CF3"/>
    <w:rsid w:val="00064D4F"/>
    <w:rsid w:val="000650F0"/>
    <w:rsid w:val="00065279"/>
    <w:rsid w:val="00065483"/>
    <w:rsid w:val="00065C2F"/>
    <w:rsid w:val="000660A6"/>
    <w:rsid w:val="000666A9"/>
    <w:rsid w:val="00067102"/>
    <w:rsid w:val="00067679"/>
    <w:rsid w:val="000677B4"/>
    <w:rsid w:val="00067F2A"/>
    <w:rsid w:val="000704EB"/>
    <w:rsid w:val="00070711"/>
    <w:rsid w:val="00070C4B"/>
    <w:rsid w:val="0007108A"/>
    <w:rsid w:val="00071342"/>
    <w:rsid w:val="000719EE"/>
    <w:rsid w:val="00071E2B"/>
    <w:rsid w:val="00072206"/>
    <w:rsid w:val="00072524"/>
    <w:rsid w:val="00072BA1"/>
    <w:rsid w:val="000738E9"/>
    <w:rsid w:val="00073A76"/>
    <w:rsid w:val="00073F69"/>
    <w:rsid w:val="00074064"/>
    <w:rsid w:val="000749E8"/>
    <w:rsid w:val="00075029"/>
    <w:rsid w:val="00075897"/>
    <w:rsid w:val="00076557"/>
    <w:rsid w:val="00076767"/>
    <w:rsid w:val="0007791F"/>
    <w:rsid w:val="00077C64"/>
    <w:rsid w:val="000804AF"/>
    <w:rsid w:val="00080632"/>
    <w:rsid w:val="00080DBD"/>
    <w:rsid w:val="0008129C"/>
    <w:rsid w:val="0008184F"/>
    <w:rsid w:val="000821DC"/>
    <w:rsid w:val="0008247B"/>
    <w:rsid w:val="00082D4A"/>
    <w:rsid w:val="00082DCF"/>
    <w:rsid w:val="00083275"/>
    <w:rsid w:val="00083444"/>
    <w:rsid w:val="0008386B"/>
    <w:rsid w:val="00084594"/>
    <w:rsid w:val="000845C7"/>
    <w:rsid w:val="0008482D"/>
    <w:rsid w:val="00084853"/>
    <w:rsid w:val="00084FA2"/>
    <w:rsid w:val="0008538C"/>
    <w:rsid w:val="0008598A"/>
    <w:rsid w:val="00085AEE"/>
    <w:rsid w:val="00085B13"/>
    <w:rsid w:val="00085CE3"/>
    <w:rsid w:val="00086329"/>
    <w:rsid w:val="00086591"/>
    <w:rsid w:val="0008664B"/>
    <w:rsid w:val="00086998"/>
    <w:rsid w:val="00087BA8"/>
    <w:rsid w:val="00087F49"/>
    <w:rsid w:val="00090721"/>
    <w:rsid w:val="000910D3"/>
    <w:rsid w:val="00092D99"/>
    <w:rsid w:val="00093019"/>
    <w:rsid w:val="00093183"/>
    <w:rsid w:val="00093630"/>
    <w:rsid w:val="00093723"/>
    <w:rsid w:val="000938D1"/>
    <w:rsid w:val="00093C1F"/>
    <w:rsid w:val="00093D1A"/>
    <w:rsid w:val="00094092"/>
    <w:rsid w:val="000950A8"/>
    <w:rsid w:val="00095328"/>
    <w:rsid w:val="000955E5"/>
    <w:rsid w:val="00095848"/>
    <w:rsid w:val="000960FF"/>
    <w:rsid w:val="0009629B"/>
    <w:rsid w:val="000963D5"/>
    <w:rsid w:val="00096505"/>
    <w:rsid w:val="000967F7"/>
    <w:rsid w:val="000969D4"/>
    <w:rsid w:val="00096FDE"/>
    <w:rsid w:val="000976C8"/>
    <w:rsid w:val="000978E5"/>
    <w:rsid w:val="000A015D"/>
    <w:rsid w:val="000A05B9"/>
    <w:rsid w:val="000A06A6"/>
    <w:rsid w:val="000A0A6D"/>
    <w:rsid w:val="000A11BC"/>
    <w:rsid w:val="000A131A"/>
    <w:rsid w:val="000A1A82"/>
    <w:rsid w:val="000A1B4E"/>
    <w:rsid w:val="000A1C3C"/>
    <w:rsid w:val="000A2EEF"/>
    <w:rsid w:val="000A3062"/>
    <w:rsid w:val="000A334E"/>
    <w:rsid w:val="000A3569"/>
    <w:rsid w:val="000A38A1"/>
    <w:rsid w:val="000A38FC"/>
    <w:rsid w:val="000A3FC6"/>
    <w:rsid w:val="000A4814"/>
    <w:rsid w:val="000A48CD"/>
    <w:rsid w:val="000A4AB3"/>
    <w:rsid w:val="000A4C92"/>
    <w:rsid w:val="000A4FEB"/>
    <w:rsid w:val="000A54B0"/>
    <w:rsid w:val="000A5793"/>
    <w:rsid w:val="000A5C4C"/>
    <w:rsid w:val="000A6B89"/>
    <w:rsid w:val="000A6D41"/>
    <w:rsid w:val="000A6D86"/>
    <w:rsid w:val="000A6DA8"/>
    <w:rsid w:val="000A6F9D"/>
    <w:rsid w:val="000A76E5"/>
    <w:rsid w:val="000A77C1"/>
    <w:rsid w:val="000A78FF"/>
    <w:rsid w:val="000A7CC7"/>
    <w:rsid w:val="000A7E1A"/>
    <w:rsid w:val="000B0364"/>
    <w:rsid w:val="000B05B4"/>
    <w:rsid w:val="000B05B6"/>
    <w:rsid w:val="000B0C5B"/>
    <w:rsid w:val="000B0D6F"/>
    <w:rsid w:val="000B16BC"/>
    <w:rsid w:val="000B1783"/>
    <w:rsid w:val="000B1F20"/>
    <w:rsid w:val="000B2D63"/>
    <w:rsid w:val="000B322C"/>
    <w:rsid w:val="000B32E7"/>
    <w:rsid w:val="000B3EA9"/>
    <w:rsid w:val="000B41DC"/>
    <w:rsid w:val="000B422D"/>
    <w:rsid w:val="000B4822"/>
    <w:rsid w:val="000B4BFD"/>
    <w:rsid w:val="000B4E3F"/>
    <w:rsid w:val="000B4F8E"/>
    <w:rsid w:val="000B5997"/>
    <w:rsid w:val="000B5A80"/>
    <w:rsid w:val="000B5CEB"/>
    <w:rsid w:val="000B64A6"/>
    <w:rsid w:val="000B65AA"/>
    <w:rsid w:val="000B6B8A"/>
    <w:rsid w:val="000B6E47"/>
    <w:rsid w:val="000B75E7"/>
    <w:rsid w:val="000B7F6F"/>
    <w:rsid w:val="000C0129"/>
    <w:rsid w:val="000C0346"/>
    <w:rsid w:val="000C0B2E"/>
    <w:rsid w:val="000C123F"/>
    <w:rsid w:val="000C147A"/>
    <w:rsid w:val="000C147B"/>
    <w:rsid w:val="000C17C6"/>
    <w:rsid w:val="000C1836"/>
    <w:rsid w:val="000C1977"/>
    <w:rsid w:val="000C1B78"/>
    <w:rsid w:val="000C2008"/>
    <w:rsid w:val="000C2415"/>
    <w:rsid w:val="000C24E1"/>
    <w:rsid w:val="000C2762"/>
    <w:rsid w:val="000C28EA"/>
    <w:rsid w:val="000C2DAF"/>
    <w:rsid w:val="000C363D"/>
    <w:rsid w:val="000C380C"/>
    <w:rsid w:val="000C3AFB"/>
    <w:rsid w:val="000C3B5D"/>
    <w:rsid w:val="000C3E06"/>
    <w:rsid w:val="000C46F9"/>
    <w:rsid w:val="000C4C53"/>
    <w:rsid w:val="000C4FE6"/>
    <w:rsid w:val="000C53BC"/>
    <w:rsid w:val="000C5C7F"/>
    <w:rsid w:val="000C5DFF"/>
    <w:rsid w:val="000C5FF4"/>
    <w:rsid w:val="000C65A6"/>
    <w:rsid w:val="000C665D"/>
    <w:rsid w:val="000C6A95"/>
    <w:rsid w:val="000C7237"/>
    <w:rsid w:val="000C7FA7"/>
    <w:rsid w:val="000C7FD0"/>
    <w:rsid w:val="000D0042"/>
    <w:rsid w:val="000D0D2F"/>
    <w:rsid w:val="000D1487"/>
    <w:rsid w:val="000D15C1"/>
    <w:rsid w:val="000D1B63"/>
    <w:rsid w:val="000D1FE9"/>
    <w:rsid w:val="000D1FFF"/>
    <w:rsid w:val="000D20E5"/>
    <w:rsid w:val="000D224E"/>
    <w:rsid w:val="000D256C"/>
    <w:rsid w:val="000D266B"/>
    <w:rsid w:val="000D308B"/>
    <w:rsid w:val="000D3136"/>
    <w:rsid w:val="000D3D1A"/>
    <w:rsid w:val="000D4161"/>
    <w:rsid w:val="000D485C"/>
    <w:rsid w:val="000D50F0"/>
    <w:rsid w:val="000D576C"/>
    <w:rsid w:val="000D6E4A"/>
    <w:rsid w:val="000D70B9"/>
    <w:rsid w:val="000D72C3"/>
    <w:rsid w:val="000D7444"/>
    <w:rsid w:val="000D7ACC"/>
    <w:rsid w:val="000D7BDE"/>
    <w:rsid w:val="000D7CFB"/>
    <w:rsid w:val="000D7D14"/>
    <w:rsid w:val="000D7F4C"/>
    <w:rsid w:val="000D7FE0"/>
    <w:rsid w:val="000E00EE"/>
    <w:rsid w:val="000E030D"/>
    <w:rsid w:val="000E0416"/>
    <w:rsid w:val="000E0A30"/>
    <w:rsid w:val="000E0A93"/>
    <w:rsid w:val="000E0C6E"/>
    <w:rsid w:val="000E1B63"/>
    <w:rsid w:val="000E1C3D"/>
    <w:rsid w:val="000E1D64"/>
    <w:rsid w:val="000E1DC5"/>
    <w:rsid w:val="000E2126"/>
    <w:rsid w:val="000E21FF"/>
    <w:rsid w:val="000E25BF"/>
    <w:rsid w:val="000E2892"/>
    <w:rsid w:val="000E2935"/>
    <w:rsid w:val="000E29B5"/>
    <w:rsid w:val="000E2A4D"/>
    <w:rsid w:val="000E4133"/>
    <w:rsid w:val="000E4304"/>
    <w:rsid w:val="000E4672"/>
    <w:rsid w:val="000E4AE7"/>
    <w:rsid w:val="000E505F"/>
    <w:rsid w:val="000E508C"/>
    <w:rsid w:val="000E5245"/>
    <w:rsid w:val="000E5465"/>
    <w:rsid w:val="000E584D"/>
    <w:rsid w:val="000E60AC"/>
    <w:rsid w:val="000E66C3"/>
    <w:rsid w:val="000E670E"/>
    <w:rsid w:val="000E68EA"/>
    <w:rsid w:val="000E692B"/>
    <w:rsid w:val="000E7FBB"/>
    <w:rsid w:val="000F04BE"/>
    <w:rsid w:val="000F0AFD"/>
    <w:rsid w:val="000F13EF"/>
    <w:rsid w:val="000F26E9"/>
    <w:rsid w:val="000F2C38"/>
    <w:rsid w:val="000F3EEC"/>
    <w:rsid w:val="000F5D63"/>
    <w:rsid w:val="000F5F2C"/>
    <w:rsid w:val="000F64B2"/>
    <w:rsid w:val="000F6540"/>
    <w:rsid w:val="000F6572"/>
    <w:rsid w:val="000F65E7"/>
    <w:rsid w:val="000F6680"/>
    <w:rsid w:val="000F6ECC"/>
    <w:rsid w:val="000F7341"/>
    <w:rsid w:val="000F7898"/>
    <w:rsid w:val="000F7D26"/>
    <w:rsid w:val="000F7E2C"/>
    <w:rsid w:val="0010029D"/>
    <w:rsid w:val="0010031C"/>
    <w:rsid w:val="001008F3"/>
    <w:rsid w:val="001016E0"/>
    <w:rsid w:val="00101DD7"/>
    <w:rsid w:val="00101EE3"/>
    <w:rsid w:val="00101FF3"/>
    <w:rsid w:val="00101FFE"/>
    <w:rsid w:val="00102083"/>
    <w:rsid w:val="0010260D"/>
    <w:rsid w:val="00103165"/>
    <w:rsid w:val="00103383"/>
    <w:rsid w:val="00103755"/>
    <w:rsid w:val="00104333"/>
    <w:rsid w:val="0010445F"/>
    <w:rsid w:val="00104DD9"/>
    <w:rsid w:val="00104FF9"/>
    <w:rsid w:val="0010544B"/>
    <w:rsid w:val="00105525"/>
    <w:rsid w:val="001059B6"/>
    <w:rsid w:val="00105F1A"/>
    <w:rsid w:val="001060FA"/>
    <w:rsid w:val="0010692B"/>
    <w:rsid w:val="00107282"/>
    <w:rsid w:val="00107533"/>
    <w:rsid w:val="001079B5"/>
    <w:rsid w:val="00107A91"/>
    <w:rsid w:val="00107B41"/>
    <w:rsid w:val="00107BE0"/>
    <w:rsid w:val="00107D8A"/>
    <w:rsid w:val="00107FF7"/>
    <w:rsid w:val="0011083B"/>
    <w:rsid w:val="00110BFD"/>
    <w:rsid w:val="00110CAE"/>
    <w:rsid w:val="00110EF0"/>
    <w:rsid w:val="001114EF"/>
    <w:rsid w:val="001124CC"/>
    <w:rsid w:val="00113777"/>
    <w:rsid w:val="0011379B"/>
    <w:rsid w:val="00113831"/>
    <w:rsid w:val="00113F55"/>
    <w:rsid w:val="001140F0"/>
    <w:rsid w:val="00114AAD"/>
    <w:rsid w:val="00114CFE"/>
    <w:rsid w:val="00114E49"/>
    <w:rsid w:val="001156F4"/>
    <w:rsid w:val="00116193"/>
    <w:rsid w:val="00116F22"/>
    <w:rsid w:val="001171D1"/>
    <w:rsid w:val="001208AE"/>
    <w:rsid w:val="00120B30"/>
    <w:rsid w:val="00120C27"/>
    <w:rsid w:val="00120C4D"/>
    <w:rsid w:val="00121428"/>
    <w:rsid w:val="001216AB"/>
    <w:rsid w:val="001220D1"/>
    <w:rsid w:val="0012250F"/>
    <w:rsid w:val="0012278E"/>
    <w:rsid w:val="001229DA"/>
    <w:rsid w:val="0012344C"/>
    <w:rsid w:val="00123F0C"/>
    <w:rsid w:val="00124049"/>
    <w:rsid w:val="00125038"/>
    <w:rsid w:val="00125E8A"/>
    <w:rsid w:val="001260DD"/>
    <w:rsid w:val="00126135"/>
    <w:rsid w:val="001261AD"/>
    <w:rsid w:val="001262D7"/>
    <w:rsid w:val="001262E5"/>
    <w:rsid w:val="00126451"/>
    <w:rsid w:val="00126485"/>
    <w:rsid w:val="00126571"/>
    <w:rsid w:val="00126E02"/>
    <w:rsid w:val="001274C0"/>
    <w:rsid w:val="00127A78"/>
    <w:rsid w:val="00127E21"/>
    <w:rsid w:val="00127FF9"/>
    <w:rsid w:val="001300DD"/>
    <w:rsid w:val="0013039A"/>
    <w:rsid w:val="001306EE"/>
    <w:rsid w:val="00130CA7"/>
    <w:rsid w:val="00130CAF"/>
    <w:rsid w:val="00130E03"/>
    <w:rsid w:val="00131130"/>
    <w:rsid w:val="001315B8"/>
    <w:rsid w:val="001318EA"/>
    <w:rsid w:val="00131AF6"/>
    <w:rsid w:val="0013223A"/>
    <w:rsid w:val="001338AF"/>
    <w:rsid w:val="00133938"/>
    <w:rsid w:val="001341B7"/>
    <w:rsid w:val="0013478D"/>
    <w:rsid w:val="00134E18"/>
    <w:rsid w:val="00134E3B"/>
    <w:rsid w:val="00135C2E"/>
    <w:rsid w:val="00135CC7"/>
    <w:rsid w:val="00136EF3"/>
    <w:rsid w:val="001371F7"/>
    <w:rsid w:val="0013753A"/>
    <w:rsid w:val="00137721"/>
    <w:rsid w:val="0014026E"/>
    <w:rsid w:val="001402ED"/>
    <w:rsid w:val="00140349"/>
    <w:rsid w:val="001403E3"/>
    <w:rsid w:val="00140A79"/>
    <w:rsid w:val="001411D5"/>
    <w:rsid w:val="001412B9"/>
    <w:rsid w:val="001412E4"/>
    <w:rsid w:val="00141481"/>
    <w:rsid w:val="00141B8B"/>
    <w:rsid w:val="0014244A"/>
    <w:rsid w:val="00142AC3"/>
    <w:rsid w:val="00142CBF"/>
    <w:rsid w:val="00142EA4"/>
    <w:rsid w:val="0014330F"/>
    <w:rsid w:val="00143ABE"/>
    <w:rsid w:val="00143AF3"/>
    <w:rsid w:val="001440CA"/>
    <w:rsid w:val="0014442F"/>
    <w:rsid w:val="00144BE5"/>
    <w:rsid w:val="00144D42"/>
    <w:rsid w:val="00145487"/>
    <w:rsid w:val="00145759"/>
    <w:rsid w:val="001461C0"/>
    <w:rsid w:val="00146592"/>
    <w:rsid w:val="00146DEB"/>
    <w:rsid w:val="00146EA5"/>
    <w:rsid w:val="00146ED9"/>
    <w:rsid w:val="00146FDD"/>
    <w:rsid w:val="001474CB"/>
    <w:rsid w:val="001477C8"/>
    <w:rsid w:val="00147E45"/>
    <w:rsid w:val="00147EC1"/>
    <w:rsid w:val="0015038F"/>
    <w:rsid w:val="0015055A"/>
    <w:rsid w:val="00150A6A"/>
    <w:rsid w:val="00150C35"/>
    <w:rsid w:val="00151261"/>
    <w:rsid w:val="001515BF"/>
    <w:rsid w:val="001519DB"/>
    <w:rsid w:val="0015212D"/>
    <w:rsid w:val="00152162"/>
    <w:rsid w:val="0015256D"/>
    <w:rsid w:val="00152659"/>
    <w:rsid w:val="00152E90"/>
    <w:rsid w:val="001530F6"/>
    <w:rsid w:val="00153A51"/>
    <w:rsid w:val="001544FB"/>
    <w:rsid w:val="00154B09"/>
    <w:rsid w:val="0015590B"/>
    <w:rsid w:val="00155F98"/>
    <w:rsid w:val="00155FBC"/>
    <w:rsid w:val="00156590"/>
    <w:rsid w:val="0015678B"/>
    <w:rsid w:val="00156B89"/>
    <w:rsid w:val="00156ED3"/>
    <w:rsid w:val="00157487"/>
    <w:rsid w:val="00157AB8"/>
    <w:rsid w:val="00157EF7"/>
    <w:rsid w:val="001602D5"/>
    <w:rsid w:val="001605B5"/>
    <w:rsid w:val="001605FA"/>
    <w:rsid w:val="00160A4B"/>
    <w:rsid w:val="0016147D"/>
    <w:rsid w:val="001615B8"/>
    <w:rsid w:val="00161983"/>
    <w:rsid w:val="00161A1F"/>
    <w:rsid w:val="00161EF7"/>
    <w:rsid w:val="00161EFD"/>
    <w:rsid w:val="001621B9"/>
    <w:rsid w:val="001626E1"/>
    <w:rsid w:val="00162BEC"/>
    <w:rsid w:val="00162CE8"/>
    <w:rsid w:val="00162E47"/>
    <w:rsid w:val="00162F4A"/>
    <w:rsid w:val="00163812"/>
    <w:rsid w:val="001638D9"/>
    <w:rsid w:val="00163DEF"/>
    <w:rsid w:val="00163E66"/>
    <w:rsid w:val="00163E95"/>
    <w:rsid w:val="00163F72"/>
    <w:rsid w:val="00163FB9"/>
    <w:rsid w:val="001640BB"/>
    <w:rsid w:val="001641BE"/>
    <w:rsid w:val="001649FC"/>
    <w:rsid w:val="001650A5"/>
    <w:rsid w:val="001651EC"/>
    <w:rsid w:val="00165520"/>
    <w:rsid w:val="0016583B"/>
    <w:rsid w:val="00165B4D"/>
    <w:rsid w:val="00165C4A"/>
    <w:rsid w:val="0016691C"/>
    <w:rsid w:val="00166B5F"/>
    <w:rsid w:val="00166F5E"/>
    <w:rsid w:val="001670E0"/>
    <w:rsid w:val="001672FA"/>
    <w:rsid w:val="00167493"/>
    <w:rsid w:val="00167C27"/>
    <w:rsid w:val="00167C53"/>
    <w:rsid w:val="001706A9"/>
    <w:rsid w:val="00170E2E"/>
    <w:rsid w:val="001713E4"/>
    <w:rsid w:val="001715BC"/>
    <w:rsid w:val="00171665"/>
    <w:rsid w:val="00171856"/>
    <w:rsid w:val="00171D25"/>
    <w:rsid w:val="00171F1E"/>
    <w:rsid w:val="001723C6"/>
    <w:rsid w:val="00172A05"/>
    <w:rsid w:val="001730A9"/>
    <w:rsid w:val="0017354C"/>
    <w:rsid w:val="00173B4D"/>
    <w:rsid w:val="00174058"/>
    <w:rsid w:val="00174267"/>
    <w:rsid w:val="001749D2"/>
    <w:rsid w:val="00174B52"/>
    <w:rsid w:val="0017520E"/>
    <w:rsid w:val="001755D8"/>
    <w:rsid w:val="00175E19"/>
    <w:rsid w:val="00175F80"/>
    <w:rsid w:val="001763FD"/>
    <w:rsid w:val="00176BA0"/>
    <w:rsid w:val="001771F7"/>
    <w:rsid w:val="001773A4"/>
    <w:rsid w:val="00177623"/>
    <w:rsid w:val="00177635"/>
    <w:rsid w:val="00177A02"/>
    <w:rsid w:val="00177DC2"/>
    <w:rsid w:val="00177DDE"/>
    <w:rsid w:val="0018068A"/>
    <w:rsid w:val="00180F0D"/>
    <w:rsid w:val="0018120B"/>
    <w:rsid w:val="001812A5"/>
    <w:rsid w:val="0018178B"/>
    <w:rsid w:val="00181D1A"/>
    <w:rsid w:val="00181E23"/>
    <w:rsid w:val="00181F45"/>
    <w:rsid w:val="001822A5"/>
    <w:rsid w:val="001827ED"/>
    <w:rsid w:val="00182DA4"/>
    <w:rsid w:val="00183514"/>
    <w:rsid w:val="0018354B"/>
    <w:rsid w:val="001840B1"/>
    <w:rsid w:val="001842B5"/>
    <w:rsid w:val="001842C5"/>
    <w:rsid w:val="00184345"/>
    <w:rsid w:val="001843DC"/>
    <w:rsid w:val="00184690"/>
    <w:rsid w:val="0018491D"/>
    <w:rsid w:val="00184EC3"/>
    <w:rsid w:val="00185150"/>
    <w:rsid w:val="001858A8"/>
    <w:rsid w:val="00185F9B"/>
    <w:rsid w:val="00186EEA"/>
    <w:rsid w:val="00187213"/>
    <w:rsid w:val="001900FF"/>
    <w:rsid w:val="001902CA"/>
    <w:rsid w:val="001904AB"/>
    <w:rsid w:val="00191411"/>
    <w:rsid w:val="00191655"/>
    <w:rsid w:val="001920B0"/>
    <w:rsid w:val="0019275B"/>
    <w:rsid w:val="00192B8A"/>
    <w:rsid w:val="00192BB6"/>
    <w:rsid w:val="0019327E"/>
    <w:rsid w:val="001933CA"/>
    <w:rsid w:val="00193FC7"/>
    <w:rsid w:val="00194787"/>
    <w:rsid w:val="001949F5"/>
    <w:rsid w:val="00194D6E"/>
    <w:rsid w:val="00194F2F"/>
    <w:rsid w:val="00195220"/>
    <w:rsid w:val="00195DC3"/>
    <w:rsid w:val="001962B4"/>
    <w:rsid w:val="00196C89"/>
    <w:rsid w:val="00196E02"/>
    <w:rsid w:val="00197060"/>
    <w:rsid w:val="001974A8"/>
    <w:rsid w:val="0019756F"/>
    <w:rsid w:val="001A048D"/>
    <w:rsid w:val="001A0A3C"/>
    <w:rsid w:val="001A0AAF"/>
    <w:rsid w:val="001A110C"/>
    <w:rsid w:val="001A115D"/>
    <w:rsid w:val="001A139B"/>
    <w:rsid w:val="001A2432"/>
    <w:rsid w:val="001A2472"/>
    <w:rsid w:val="001A3375"/>
    <w:rsid w:val="001A3476"/>
    <w:rsid w:val="001A3B44"/>
    <w:rsid w:val="001A3DD2"/>
    <w:rsid w:val="001A3DEE"/>
    <w:rsid w:val="001A417C"/>
    <w:rsid w:val="001A4534"/>
    <w:rsid w:val="001A463B"/>
    <w:rsid w:val="001A5358"/>
    <w:rsid w:val="001A5B89"/>
    <w:rsid w:val="001A5C6A"/>
    <w:rsid w:val="001A6362"/>
    <w:rsid w:val="001A6752"/>
    <w:rsid w:val="001A689C"/>
    <w:rsid w:val="001A6AAB"/>
    <w:rsid w:val="001A6B28"/>
    <w:rsid w:val="001A6F21"/>
    <w:rsid w:val="001A6FFF"/>
    <w:rsid w:val="001A7136"/>
    <w:rsid w:val="001A7BFC"/>
    <w:rsid w:val="001B0240"/>
    <w:rsid w:val="001B0517"/>
    <w:rsid w:val="001B0910"/>
    <w:rsid w:val="001B0942"/>
    <w:rsid w:val="001B09CB"/>
    <w:rsid w:val="001B138F"/>
    <w:rsid w:val="001B13E9"/>
    <w:rsid w:val="001B15B9"/>
    <w:rsid w:val="001B1791"/>
    <w:rsid w:val="001B1F04"/>
    <w:rsid w:val="001B1FB1"/>
    <w:rsid w:val="001B2170"/>
    <w:rsid w:val="001B2754"/>
    <w:rsid w:val="001B27F4"/>
    <w:rsid w:val="001B2825"/>
    <w:rsid w:val="001B293A"/>
    <w:rsid w:val="001B2C51"/>
    <w:rsid w:val="001B3805"/>
    <w:rsid w:val="001B3855"/>
    <w:rsid w:val="001B3DE4"/>
    <w:rsid w:val="001B449C"/>
    <w:rsid w:val="001B46E4"/>
    <w:rsid w:val="001B4743"/>
    <w:rsid w:val="001B4B1C"/>
    <w:rsid w:val="001B4B1D"/>
    <w:rsid w:val="001B4C9C"/>
    <w:rsid w:val="001B4E7D"/>
    <w:rsid w:val="001B501E"/>
    <w:rsid w:val="001B5459"/>
    <w:rsid w:val="001B5906"/>
    <w:rsid w:val="001B5A71"/>
    <w:rsid w:val="001B5D56"/>
    <w:rsid w:val="001B5DDE"/>
    <w:rsid w:val="001B5FB3"/>
    <w:rsid w:val="001B7703"/>
    <w:rsid w:val="001B77CF"/>
    <w:rsid w:val="001B7CE4"/>
    <w:rsid w:val="001B7DD4"/>
    <w:rsid w:val="001B7F3D"/>
    <w:rsid w:val="001C02CD"/>
    <w:rsid w:val="001C06A7"/>
    <w:rsid w:val="001C09F6"/>
    <w:rsid w:val="001C1540"/>
    <w:rsid w:val="001C206C"/>
    <w:rsid w:val="001C255A"/>
    <w:rsid w:val="001C2598"/>
    <w:rsid w:val="001C2DD7"/>
    <w:rsid w:val="001C2EE1"/>
    <w:rsid w:val="001C3135"/>
    <w:rsid w:val="001C3711"/>
    <w:rsid w:val="001C38AE"/>
    <w:rsid w:val="001C39ED"/>
    <w:rsid w:val="001C3F73"/>
    <w:rsid w:val="001C4027"/>
    <w:rsid w:val="001C43C8"/>
    <w:rsid w:val="001C4EAD"/>
    <w:rsid w:val="001C5552"/>
    <w:rsid w:val="001C6A69"/>
    <w:rsid w:val="001C6C62"/>
    <w:rsid w:val="001C6ECA"/>
    <w:rsid w:val="001C7381"/>
    <w:rsid w:val="001C76AB"/>
    <w:rsid w:val="001C76DA"/>
    <w:rsid w:val="001C7944"/>
    <w:rsid w:val="001D0088"/>
    <w:rsid w:val="001D00F0"/>
    <w:rsid w:val="001D034A"/>
    <w:rsid w:val="001D047D"/>
    <w:rsid w:val="001D05D4"/>
    <w:rsid w:val="001D06A0"/>
    <w:rsid w:val="001D0784"/>
    <w:rsid w:val="001D0794"/>
    <w:rsid w:val="001D0BD8"/>
    <w:rsid w:val="001D16D7"/>
    <w:rsid w:val="001D1AA9"/>
    <w:rsid w:val="001D1D4C"/>
    <w:rsid w:val="001D1EA1"/>
    <w:rsid w:val="001D252B"/>
    <w:rsid w:val="001D25AA"/>
    <w:rsid w:val="001D2F35"/>
    <w:rsid w:val="001D3416"/>
    <w:rsid w:val="001D4120"/>
    <w:rsid w:val="001D47F0"/>
    <w:rsid w:val="001D49C9"/>
    <w:rsid w:val="001D4D29"/>
    <w:rsid w:val="001D4FE3"/>
    <w:rsid w:val="001D56EA"/>
    <w:rsid w:val="001D5C1A"/>
    <w:rsid w:val="001D5F8A"/>
    <w:rsid w:val="001D638E"/>
    <w:rsid w:val="001D6FDA"/>
    <w:rsid w:val="001D703A"/>
    <w:rsid w:val="001D7672"/>
    <w:rsid w:val="001D76FC"/>
    <w:rsid w:val="001D7A05"/>
    <w:rsid w:val="001D7B0B"/>
    <w:rsid w:val="001E0454"/>
    <w:rsid w:val="001E0BD4"/>
    <w:rsid w:val="001E0ECB"/>
    <w:rsid w:val="001E0F63"/>
    <w:rsid w:val="001E1049"/>
    <w:rsid w:val="001E15A2"/>
    <w:rsid w:val="001E1A2C"/>
    <w:rsid w:val="001E1D88"/>
    <w:rsid w:val="001E236F"/>
    <w:rsid w:val="001E24C1"/>
    <w:rsid w:val="001E2F3E"/>
    <w:rsid w:val="001E2F87"/>
    <w:rsid w:val="001E41FB"/>
    <w:rsid w:val="001E4A5F"/>
    <w:rsid w:val="001E4B23"/>
    <w:rsid w:val="001E4BD7"/>
    <w:rsid w:val="001E4DCA"/>
    <w:rsid w:val="001E5320"/>
    <w:rsid w:val="001E6929"/>
    <w:rsid w:val="001E6D71"/>
    <w:rsid w:val="001E72F1"/>
    <w:rsid w:val="001E7317"/>
    <w:rsid w:val="001E77E7"/>
    <w:rsid w:val="001E7B51"/>
    <w:rsid w:val="001E7E09"/>
    <w:rsid w:val="001E7F37"/>
    <w:rsid w:val="001F003B"/>
    <w:rsid w:val="001F0815"/>
    <w:rsid w:val="001F0A85"/>
    <w:rsid w:val="001F0D9F"/>
    <w:rsid w:val="001F215B"/>
    <w:rsid w:val="001F28EC"/>
    <w:rsid w:val="001F339A"/>
    <w:rsid w:val="001F3779"/>
    <w:rsid w:val="001F3A1C"/>
    <w:rsid w:val="001F3D1E"/>
    <w:rsid w:val="001F3DEC"/>
    <w:rsid w:val="001F4A29"/>
    <w:rsid w:val="001F4FE0"/>
    <w:rsid w:val="001F58A9"/>
    <w:rsid w:val="001F5A09"/>
    <w:rsid w:val="001F5FAE"/>
    <w:rsid w:val="001F60A8"/>
    <w:rsid w:val="001F63BF"/>
    <w:rsid w:val="001F643D"/>
    <w:rsid w:val="001F661E"/>
    <w:rsid w:val="001F6AE6"/>
    <w:rsid w:val="001F6CAC"/>
    <w:rsid w:val="001F6EE4"/>
    <w:rsid w:val="001F6F17"/>
    <w:rsid w:val="001F7170"/>
    <w:rsid w:val="001F728D"/>
    <w:rsid w:val="001F7B8C"/>
    <w:rsid w:val="001F7CEB"/>
    <w:rsid w:val="001F7D3C"/>
    <w:rsid w:val="001F7DD4"/>
    <w:rsid w:val="00200224"/>
    <w:rsid w:val="002006BC"/>
    <w:rsid w:val="00200BE9"/>
    <w:rsid w:val="00200CB7"/>
    <w:rsid w:val="00200ECE"/>
    <w:rsid w:val="00201088"/>
    <w:rsid w:val="00201403"/>
    <w:rsid w:val="0020225A"/>
    <w:rsid w:val="002023FA"/>
    <w:rsid w:val="002029F4"/>
    <w:rsid w:val="00202E3F"/>
    <w:rsid w:val="0020316E"/>
    <w:rsid w:val="00203930"/>
    <w:rsid w:val="0020455B"/>
    <w:rsid w:val="002046B0"/>
    <w:rsid w:val="002047C5"/>
    <w:rsid w:val="00204EBE"/>
    <w:rsid w:val="00205060"/>
    <w:rsid w:val="00205269"/>
    <w:rsid w:val="002052EA"/>
    <w:rsid w:val="00205B30"/>
    <w:rsid w:val="00205B78"/>
    <w:rsid w:val="00205D18"/>
    <w:rsid w:val="00205E10"/>
    <w:rsid w:val="00206876"/>
    <w:rsid w:val="00206F84"/>
    <w:rsid w:val="0020714C"/>
    <w:rsid w:val="0021000E"/>
    <w:rsid w:val="002103A8"/>
    <w:rsid w:val="0021045D"/>
    <w:rsid w:val="002106C4"/>
    <w:rsid w:val="002108A1"/>
    <w:rsid w:val="00210AF4"/>
    <w:rsid w:val="00210B0A"/>
    <w:rsid w:val="00210B77"/>
    <w:rsid w:val="0021108D"/>
    <w:rsid w:val="00211287"/>
    <w:rsid w:val="0021130E"/>
    <w:rsid w:val="002114BE"/>
    <w:rsid w:val="00211977"/>
    <w:rsid w:val="00211F31"/>
    <w:rsid w:val="0021209A"/>
    <w:rsid w:val="00212569"/>
    <w:rsid w:val="00212962"/>
    <w:rsid w:val="00212F76"/>
    <w:rsid w:val="00213135"/>
    <w:rsid w:val="0021381D"/>
    <w:rsid w:val="002144AF"/>
    <w:rsid w:val="0021485F"/>
    <w:rsid w:val="002152EB"/>
    <w:rsid w:val="0021589B"/>
    <w:rsid w:val="002166C9"/>
    <w:rsid w:val="00217377"/>
    <w:rsid w:val="002173D4"/>
    <w:rsid w:val="00217513"/>
    <w:rsid w:val="00217557"/>
    <w:rsid w:val="0022157C"/>
    <w:rsid w:val="00221E25"/>
    <w:rsid w:val="002222BC"/>
    <w:rsid w:val="002222E2"/>
    <w:rsid w:val="0022239F"/>
    <w:rsid w:val="00222459"/>
    <w:rsid w:val="00222525"/>
    <w:rsid w:val="002228B7"/>
    <w:rsid w:val="00222B0C"/>
    <w:rsid w:val="002230B5"/>
    <w:rsid w:val="00223F98"/>
    <w:rsid w:val="0022477C"/>
    <w:rsid w:val="0022491E"/>
    <w:rsid w:val="00224B65"/>
    <w:rsid w:val="002250BD"/>
    <w:rsid w:val="0022608C"/>
    <w:rsid w:val="0022624B"/>
    <w:rsid w:val="00226296"/>
    <w:rsid w:val="002264F2"/>
    <w:rsid w:val="00226506"/>
    <w:rsid w:val="00226685"/>
    <w:rsid w:val="0022675B"/>
    <w:rsid w:val="00226A3C"/>
    <w:rsid w:val="00227B7C"/>
    <w:rsid w:val="00227F63"/>
    <w:rsid w:val="0023035A"/>
    <w:rsid w:val="00230FF6"/>
    <w:rsid w:val="00231774"/>
    <w:rsid w:val="00232E67"/>
    <w:rsid w:val="00232ED1"/>
    <w:rsid w:val="002330AC"/>
    <w:rsid w:val="00233340"/>
    <w:rsid w:val="00233728"/>
    <w:rsid w:val="002338FB"/>
    <w:rsid w:val="0023476D"/>
    <w:rsid w:val="00234AD3"/>
    <w:rsid w:val="00234C32"/>
    <w:rsid w:val="00234F27"/>
    <w:rsid w:val="00235186"/>
    <w:rsid w:val="00235869"/>
    <w:rsid w:val="00235EE4"/>
    <w:rsid w:val="00236863"/>
    <w:rsid w:val="00236C7B"/>
    <w:rsid w:val="00236F6B"/>
    <w:rsid w:val="00237119"/>
    <w:rsid w:val="00237186"/>
    <w:rsid w:val="002379F0"/>
    <w:rsid w:val="00237A37"/>
    <w:rsid w:val="00237A38"/>
    <w:rsid w:val="00240A57"/>
    <w:rsid w:val="00240C82"/>
    <w:rsid w:val="00240CFE"/>
    <w:rsid w:val="002415E9"/>
    <w:rsid w:val="00241819"/>
    <w:rsid w:val="00241B32"/>
    <w:rsid w:val="00242056"/>
    <w:rsid w:val="0024232F"/>
    <w:rsid w:val="00242C8E"/>
    <w:rsid w:val="00242FEE"/>
    <w:rsid w:val="0024367F"/>
    <w:rsid w:val="002437C3"/>
    <w:rsid w:val="00243A75"/>
    <w:rsid w:val="00243CFF"/>
    <w:rsid w:val="00243F02"/>
    <w:rsid w:val="00244AF7"/>
    <w:rsid w:val="00244BBF"/>
    <w:rsid w:val="00244D06"/>
    <w:rsid w:val="00245528"/>
    <w:rsid w:val="0024579B"/>
    <w:rsid w:val="00245D0C"/>
    <w:rsid w:val="0024657A"/>
    <w:rsid w:val="0024695C"/>
    <w:rsid w:val="00246C7D"/>
    <w:rsid w:val="00246F31"/>
    <w:rsid w:val="00247812"/>
    <w:rsid w:val="00247899"/>
    <w:rsid w:val="002501C6"/>
    <w:rsid w:val="002505BA"/>
    <w:rsid w:val="00250DED"/>
    <w:rsid w:val="0025163A"/>
    <w:rsid w:val="00251F05"/>
    <w:rsid w:val="002522B5"/>
    <w:rsid w:val="00252AD8"/>
    <w:rsid w:val="00253AF8"/>
    <w:rsid w:val="00253C20"/>
    <w:rsid w:val="00254E23"/>
    <w:rsid w:val="00255CC0"/>
    <w:rsid w:val="00255EF9"/>
    <w:rsid w:val="002561D4"/>
    <w:rsid w:val="002563DB"/>
    <w:rsid w:val="002563E7"/>
    <w:rsid w:val="002565EB"/>
    <w:rsid w:val="0025661A"/>
    <w:rsid w:val="0025703F"/>
    <w:rsid w:val="0025706B"/>
    <w:rsid w:val="0025734D"/>
    <w:rsid w:val="00257A60"/>
    <w:rsid w:val="00257AEA"/>
    <w:rsid w:val="00257DE6"/>
    <w:rsid w:val="002604D2"/>
    <w:rsid w:val="002608B9"/>
    <w:rsid w:val="00261778"/>
    <w:rsid w:val="00261B86"/>
    <w:rsid w:val="00261BC4"/>
    <w:rsid w:val="00261C53"/>
    <w:rsid w:val="00261EB3"/>
    <w:rsid w:val="0026232C"/>
    <w:rsid w:val="00262371"/>
    <w:rsid w:val="002625BA"/>
    <w:rsid w:val="0026278A"/>
    <w:rsid w:val="00262D57"/>
    <w:rsid w:val="00262FB5"/>
    <w:rsid w:val="0026334D"/>
    <w:rsid w:val="0026357C"/>
    <w:rsid w:val="00263AB8"/>
    <w:rsid w:val="00263B38"/>
    <w:rsid w:val="00263B4F"/>
    <w:rsid w:val="0026449E"/>
    <w:rsid w:val="002658D2"/>
    <w:rsid w:val="00265AB3"/>
    <w:rsid w:val="00265CED"/>
    <w:rsid w:val="00265E43"/>
    <w:rsid w:val="00265FF6"/>
    <w:rsid w:val="002661A3"/>
    <w:rsid w:val="002662A2"/>
    <w:rsid w:val="00266AA2"/>
    <w:rsid w:val="00267E86"/>
    <w:rsid w:val="0027010F"/>
    <w:rsid w:val="002701A2"/>
    <w:rsid w:val="00270E97"/>
    <w:rsid w:val="002711C6"/>
    <w:rsid w:val="00271547"/>
    <w:rsid w:val="00271D01"/>
    <w:rsid w:val="00271FEE"/>
    <w:rsid w:val="00272000"/>
    <w:rsid w:val="00272005"/>
    <w:rsid w:val="002721EC"/>
    <w:rsid w:val="002726BF"/>
    <w:rsid w:val="00273AC6"/>
    <w:rsid w:val="00273F83"/>
    <w:rsid w:val="002740AC"/>
    <w:rsid w:val="00274569"/>
    <w:rsid w:val="002747B5"/>
    <w:rsid w:val="00274A79"/>
    <w:rsid w:val="0027509B"/>
    <w:rsid w:val="0027552C"/>
    <w:rsid w:val="00275773"/>
    <w:rsid w:val="002758DE"/>
    <w:rsid w:val="002762F9"/>
    <w:rsid w:val="00276373"/>
    <w:rsid w:val="00276800"/>
    <w:rsid w:val="00276A69"/>
    <w:rsid w:val="0027727A"/>
    <w:rsid w:val="00277355"/>
    <w:rsid w:val="00277ADD"/>
    <w:rsid w:val="00277BA6"/>
    <w:rsid w:val="00277CD9"/>
    <w:rsid w:val="00277D7D"/>
    <w:rsid w:val="00280611"/>
    <w:rsid w:val="00280CB2"/>
    <w:rsid w:val="00281197"/>
    <w:rsid w:val="0028135E"/>
    <w:rsid w:val="00281B1B"/>
    <w:rsid w:val="00282BB0"/>
    <w:rsid w:val="00282CB4"/>
    <w:rsid w:val="002831F6"/>
    <w:rsid w:val="00283502"/>
    <w:rsid w:val="002835A2"/>
    <w:rsid w:val="00283680"/>
    <w:rsid w:val="00283698"/>
    <w:rsid w:val="00283784"/>
    <w:rsid w:val="00283F10"/>
    <w:rsid w:val="00284030"/>
    <w:rsid w:val="0028492B"/>
    <w:rsid w:val="00284988"/>
    <w:rsid w:val="00284A76"/>
    <w:rsid w:val="00284ED3"/>
    <w:rsid w:val="00284EED"/>
    <w:rsid w:val="00285572"/>
    <w:rsid w:val="002856E3"/>
    <w:rsid w:val="00286430"/>
    <w:rsid w:val="00286E84"/>
    <w:rsid w:val="002871D2"/>
    <w:rsid w:val="0028748D"/>
    <w:rsid w:val="002874E8"/>
    <w:rsid w:val="002875B4"/>
    <w:rsid w:val="002879C1"/>
    <w:rsid w:val="00287A98"/>
    <w:rsid w:val="00287AFD"/>
    <w:rsid w:val="00290070"/>
    <w:rsid w:val="0029037D"/>
    <w:rsid w:val="00290908"/>
    <w:rsid w:val="002911F1"/>
    <w:rsid w:val="00291211"/>
    <w:rsid w:val="00291284"/>
    <w:rsid w:val="00291602"/>
    <w:rsid w:val="00291AD0"/>
    <w:rsid w:val="002923F7"/>
    <w:rsid w:val="00292FB4"/>
    <w:rsid w:val="0029423B"/>
    <w:rsid w:val="00294403"/>
    <w:rsid w:val="002945AA"/>
    <w:rsid w:val="00294659"/>
    <w:rsid w:val="00294942"/>
    <w:rsid w:val="00294BFA"/>
    <w:rsid w:val="00294CAB"/>
    <w:rsid w:val="00294D1D"/>
    <w:rsid w:val="0029580C"/>
    <w:rsid w:val="0029592D"/>
    <w:rsid w:val="00295B75"/>
    <w:rsid w:val="002961D9"/>
    <w:rsid w:val="002963E7"/>
    <w:rsid w:val="00296FEB"/>
    <w:rsid w:val="00296FEE"/>
    <w:rsid w:val="002972C5"/>
    <w:rsid w:val="0029730E"/>
    <w:rsid w:val="00297336"/>
    <w:rsid w:val="00297E04"/>
    <w:rsid w:val="002A0188"/>
    <w:rsid w:val="002A0292"/>
    <w:rsid w:val="002A040B"/>
    <w:rsid w:val="002A0A42"/>
    <w:rsid w:val="002A10DF"/>
    <w:rsid w:val="002A1314"/>
    <w:rsid w:val="002A1467"/>
    <w:rsid w:val="002A17CB"/>
    <w:rsid w:val="002A1B8C"/>
    <w:rsid w:val="002A1E25"/>
    <w:rsid w:val="002A1F69"/>
    <w:rsid w:val="002A24A5"/>
    <w:rsid w:val="002A367A"/>
    <w:rsid w:val="002A39CE"/>
    <w:rsid w:val="002A3DBD"/>
    <w:rsid w:val="002A4663"/>
    <w:rsid w:val="002A4975"/>
    <w:rsid w:val="002A4C3B"/>
    <w:rsid w:val="002A4C8E"/>
    <w:rsid w:val="002A4F43"/>
    <w:rsid w:val="002A563D"/>
    <w:rsid w:val="002A5AEB"/>
    <w:rsid w:val="002A5B9E"/>
    <w:rsid w:val="002A63A5"/>
    <w:rsid w:val="002A69A1"/>
    <w:rsid w:val="002A70EC"/>
    <w:rsid w:val="002A73B9"/>
    <w:rsid w:val="002A798A"/>
    <w:rsid w:val="002A7BAE"/>
    <w:rsid w:val="002B08DE"/>
    <w:rsid w:val="002B0AF6"/>
    <w:rsid w:val="002B1298"/>
    <w:rsid w:val="002B14B8"/>
    <w:rsid w:val="002B20DC"/>
    <w:rsid w:val="002B23B7"/>
    <w:rsid w:val="002B28A3"/>
    <w:rsid w:val="002B2B42"/>
    <w:rsid w:val="002B2C5F"/>
    <w:rsid w:val="002B3F68"/>
    <w:rsid w:val="002B3F8C"/>
    <w:rsid w:val="002B4211"/>
    <w:rsid w:val="002B451A"/>
    <w:rsid w:val="002B47C5"/>
    <w:rsid w:val="002B4D43"/>
    <w:rsid w:val="002B517A"/>
    <w:rsid w:val="002B523D"/>
    <w:rsid w:val="002B54EE"/>
    <w:rsid w:val="002B5FA4"/>
    <w:rsid w:val="002B6041"/>
    <w:rsid w:val="002B60E0"/>
    <w:rsid w:val="002B737B"/>
    <w:rsid w:val="002B795F"/>
    <w:rsid w:val="002B7AE4"/>
    <w:rsid w:val="002B7C0A"/>
    <w:rsid w:val="002B7C71"/>
    <w:rsid w:val="002B7CD3"/>
    <w:rsid w:val="002C0193"/>
    <w:rsid w:val="002C082F"/>
    <w:rsid w:val="002C1503"/>
    <w:rsid w:val="002C1629"/>
    <w:rsid w:val="002C1780"/>
    <w:rsid w:val="002C1ABC"/>
    <w:rsid w:val="002C1DA6"/>
    <w:rsid w:val="002C29CE"/>
    <w:rsid w:val="002C2F07"/>
    <w:rsid w:val="002C2F77"/>
    <w:rsid w:val="002C30A5"/>
    <w:rsid w:val="002C36E4"/>
    <w:rsid w:val="002C4156"/>
    <w:rsid w:val="002C49F9"/>
    <w:rsid w:val="002C4F85"/>
    <w:rsid w:val="002C5159"/>
    <w:rsid w:val="002C515E"/>
    <w:rsid w:val="002C5242"/>
    <w:rsid w:val="002C6D18"/>
    <w:rsid w:val="002C6FCA"/>
    <w:rsid w:val="002C701F"/>
    <w:rsid w:val="002C73E0"/>
    <w:rsid w:val="002C76DF"/>
    <w:rsid w:val="002D0734"/>
    <w:rsid w:val="002D1AD1"/>
    <w:rsid w:val="002D2470"/>
    <w:rsid w:val="002D25D4"/>
    <w:rsid w:val="002D2CAA"/>
    <w:rsid w:val="002D2D29"/>
    <w:rsid w:val="002D3202"/>
    <w:rsid w:val="002D337A"/>
    <w:rsid w:val="002D3A1C"/>
    <w:rsid w:val="002D3A4A"/>
    <w:rsid w:val="002D3C4C"/>
    <w:rsid w:val="002D3C50"/>
    <w:rsid w:val="002D43EB"/>
    <w:rsid w:val="002D490E"/>
    <w:rsid w:val="002D4B98"/>
    <w:rsid w:val="002D4F80"/>
    <w:rsid w:val="002D5740"/>
    <w:rsid w:val="002D5DFF"/>
    <w:rsid w:val="002D605C"/>
    <w:rsid w:val="002D65D4"/>
    <w:rsid w:val="002D6872"/>
    <w:rsid w:val="002D7631"/>
    <w:rsid w:val="002E0294"/>
    <w:rsid w:val="002E03CA"/>
    <w:rsid w:val="002E0BFF"/>
    <w:rsid w:val="002E0C07"/>
    <w:rsid w:val="002E0DD4"/>
    <w:rsid w:val="002E0ED7"/>
    <w:rsid w:val="002E109F"/>
    <w:rsid w:val="002E1130"/>
    <w:rsid w:val="002E1206"/>
    <w:rsid w:val="002E17A6"/>
    <w:rsid w:val="002E1FD6"/>
    <w:rsid w:val="002E22CC"/>
    <w:rsid w:val="002E25E3"/>
    <w:rsid w:val="002E28A4"/>
    <w:rsid w:val="002E28FA"/>
    <w:rsid w:val="002E2F26"/>
    <w:rsid w:val="002E31B1"/>
    <w:rsid w:val="002E34C3"/>
    <w:rsid w:val="002E39BA"/>
    <w:rsid w:val="002E3D86"/>
    <w:rsid w:val="002E4CFC"/>
    <w:rsid w:val="002E51D9"/>
    <w:rsid w:val="002E52F0"/>
    <w:rsid w:val="002E5762"/>
    <w:rsid w:val="002E5D36"/>
    <w:rsid w:val="002E6155"/>
    <w:rsid w:val="002E639A"/>
    <w:rsid w:val="002E67C2"/>
    <w:rsid w:val="002E763A"/>
    <w:rsid w:val="002E78D9"/>
    <w:rsid w:val="002E7E62"/>
    <w:rsid w:val="002F0465"/>
    <w:rsid w:val="002F0D7B"/>
    <w:rsid w:val="002F1349"/>
    <w:rsid w:val="002F1AC4"/>
    <w:rsid w:val="002F27D7"/>
    <w:rsid w:val="002F287C"/>
    <w:rsid w:val="002F304A"/>
    <w:rsid w:val="002F315E"/>
    <w:rsid w:val="002F3317"/>
    <w:rsid w:val="002F346F"/>
    <w:rsid w:val="002F3A43"/>
    <w:rsid w:val="002F3C17"/>
    <w:rsid w:val="002F3D85"/>
    <w:rsid w:val="002F3F28"/>
    <w:rsid w:val="002F4065"/>
    <w:rsid w:val="002F4492"/>
    <w:rsid w:val="002F49D4"/>
    <w:rsid w:val="002F5296"/>
    <w:rsid w:val="002F55AE"/>
    <w:rsid w:val="002F58DB"/>
    <w:rsid w:val="002F5E79"/>
    <w:rsid w:val="002F6403"/>
    <w:rsid w:val="002F6608"/>
    <w:rsid w:val="002F6618"/>
    <w:rsid w:val="002F68D7"/>
    <w:rsid w:val="002F7364"/>
    <w:rsid w:val="002F76FF"/>
    <w:rsid w:val="002F7817"/>
    <w:rsid w:val="002F7975"/>
    <w:rsid w:val="002F7D38"/>
    <w:rsid w:val="002F7F86"/>
    <w:rsid w:val="002F7F8E"/>
    <w:rsid w:val="00300108"/>
    <w:rsid w:val="00300120"/>
    <w:rsid w:val="003006D9"/>
    <w:rsid w:val="00300C68"/>
    <w:rsid w:val="00300CAC"/>
    <w:rsid w:val="00300D99"/>
    <w:rsid w:val="00301B6D"/>
    <w:rsid w:val="00301C36"/>
    <w:rsid w:val="003025CD"/>
    <w:rsid w:val="00302686"/>
    <w:rsid w:val="0030281F"/>
    <w:rsid w:val="00302E61"/>
    <w:rsid w:val="003032E7"/>
    <w:rsid w:val="003035AD"/>
    <w:rsid w:val="00303654"/>
    <w:rsid w:val="00303848"/>
    <w:rsid w:val="003039CB"/>
    <w:rsid w:val="00303E60"/>
    <w:rsid w:val="00303F1D"/>
    <w:rsid w:val="00304558"/>
    <w:rsid w:val="00304708"/>
    <w:rsid w:val="00304924"/>
    <w:rsid w:val="00306145"/>
    <w:rsid w:val="00306EFE"/>
    <w:rsid w:val="00307631"/>
    <w:rsid w:val="00307BE5"/>
    <w:rsid w:val="003107F6"/>
    <w:rsid w:val="00310CB6"/>
    <w:rsid w:val="003110E2"/>
    <w:rsid w:val="0031123C"/>
    <w:rsid w:val="003114A5"/>
    <w:rsid w:val="003116CC"/>
    <w:rsid w:val="00311DD1"/>
    <w:rsid w:val="00311F69"/>
    <w:rsid w:val="00311FA4"/>
    <w:rsid w:val="00312080"/>
    <w:rsid w:val="003126BA"/>
    <w:rsid w:val="0031273C"/>
    <w:rsid w:val="00312B95"/>
    <w:rsid w:val="00312CA8"/>
    <w:rsid w:val="003131B5"/>
    <w:rsid w:val="0031391E"/>
    <w:rsid w:val="00313993"/>
    <w:rsid w:val="00314063"/>
    <w:rsid w:val="00314084"/>
    <w:rsid w:val="003141E7"/>
    <w:rsid w:val="0031441F"/>
    <w:rsid w:val="00314920"/>
    <w:rsid w:val="00314AA5"/>
    <w:rsid w:val="00315941"/>
    <w:rsid w:val="00315AFF"/>
    <w:rsid w:val="00315FB3"/>
    <w:rsid w:val="0031645A"/>
    <w:rsid w:val="003167F6"/>
    <w:rsid w:val="003169C7"/>
    <w:rsid w:val="00316E74"/>
    <w:rsid w:val="00316F1D"/>
    <w:rsid w:val="003177A9"/>
    <w:rsid w:val="00317D11"/>
    <w:rsid w:val="0032068D"/>
    <w:rsid w:val="0032084C"/>
    <w:rsid w:val="00320861"/>
    <w:rsid w:val="00320B7B"/>
    <w:rsid w:val="003212BD"/>
    <w:rsid w:val="00321833"/>
    <w:rsid w:val="003219AF"/>
    <w:rsid w:val="00321C11"/>
    <w:rsid w:val="00321E9E"/>
    <w:rsid w:val="003221E6"/>
    <w:rsid w:val="003224C3"/>
    <w:rsid w:val="0032263F"/>
    <w:rsid w:val="00322D34"/>
    <w:rsid w:val="00322DF9"/>
    <w:rsid w:val="003230FE"/>
    <w:rsid w:val="003231A3"/>
    <w:rsid w:val="0032329C"/>
    <w:rsid w:val="00323555"/>
    <w:rsid w:val="00323693"/>
    <w:rsid w:val="00324574"/>
    <w:rsid w:val="003246A8"/>
    <w:rsid w:val="00324779"/>
    <w:rsid w:val="0032480D"/>
    <w:rsid w:val="0032500D"/>
    <w:rsid w:val="003253D7"/>
    <w:rsid w:val="00325665"/>
    <w:rsid w:val="003262B2"/>
    <w:rsid w:val="0032654F"/>
    <w:rsid w:val="00326799"/>
    <w:rsid w:val="003273A6"/>
    <w:rsid w:val="00327A09"/>
    <w:rsid w:val="00330169"/>
    <w:rsid w:val="0033072F"/>
    <w:rsid w:val="00331035"/>
    <w:rsid w:val="00331151"/>
    <w:rsid w:val="0033128D"/>
    <w:rsid w:val="00331336"/>
    <w:rsid w:val="00331B91"/>
    <w:rsid w:val="00332222"/>
    <w:rsid w:val="003322ED"/>
    <w:rsid w:val="00332B70"/>
    <w:rsid w:val="00332DF0"/>
    <w:rsid w:val="00333238"/>
    <w:rsid w:val="003332F7"/>
    <w:rsid w:val="00333471"/>
    <w:rsid w:val="003335D3"/>
    <w:rsid w:val="00333849"/>
    <w:rsid w:val="003339CE"/>
    <w:rsid w:val="00334BD9"/>
    <w:rsid w:val="003351A2"/>
    <w:rsid w:val="003352F2"/>
    <w:rsid w:val="0033536C"/>
    <w:rsid w:val="003353F8"/>
    <w:rsid w:val="0033541D"/>
    <w:rsid w:val="00335545"/>
    <w:rsid w:val="00336D7D"/>
    <w:rsid w:val="00336F08"/>
    <w:rsid w:val="0033720C"/>
    <w:rsid w:val="00337393"/>
    <w:rsid w:val="003379EA"/>
    <w:rsid w:val="00337B47"/>
    <w:rsid w:val="00337FEE"/>
    <w:rsid w:val="0034002E"/>
    <w:rsid w:val="00340356"/>
    <w:rsid w:val="0034040A"/>
    <w:rsid w:val="003404AC"/>
    <w:rsid w:val="00340E76"/>
    <w:rsid w:val="0034106D"/>
    <w:rsid w:val="00341A43"/>
    <w:rsid w:val="00341B33"/>
    <w:rsid w:val="00341C2E"/>
    <w:rsid w:val="00341D9D"/>
    <w:rsid w:val="00341DFC"/>
    <w:rsid w:val="003427A0"/>
    <w:rsid w:val="003428C5"/>
    <w:rsid w:val="00342FCE"/>
    <w:rsid w:val="003439C4"/>
    <w:rsid w:val="00343EAC"/>
    <w:rsid w:val="003445F9"/>
    <w:rsid w:val="0034476B"/>
    <w:rsid w:val="00344E6A"/>
    <w:rsid w:val="003452F7"/>
    <w:rsid w:val="00345FA5"/>
    <w:rsid w:val="0034644D"/>
    <w:rsid w:val="003469E2"/>
    <w:rsid w:val="00347B49"/>
    <w:rsid w:val="00347DFF"/>
    <w:rsid w:val="00347FA0"/>
    <w:rsid w:val="00350052"/>
    <w:rsid w:val="0035033E"/>
    <w:rsid w:val="003504AD"/>
    <w:rsid w:val="00350CCC"/>
    <w:rsid w:val="00350D25"/>
    <w:rsid w:val="00350F70"/>
    <w:rsid w:val="00351545"/>
    <w:rsid w:val="00351865"/>
    <w:rsid w:val="00351C48"/>
    <w:rsid w:val="00351D0D"/>
    <w:rsid w:val="00352179"/>
    <w:rsid w:val="003524A1"/>
    <w:rsid w:val="003525C3"/>
    <w:rsid w:val="003528C0"/>
    <w:rsid w:val="0035297F"/>
    <w:rsid w:val="00352D74"/>
    <w:rsid w:val="00353637"/>
    <w:rsid w:val="003536A0"/>
    <w:rsid w:val="00353F5E"/>
    <w:rsid w:val="00354CB8"/>
    <w:rsid w:val="00354F15"/>
    <w:rsid w:val="00355554"/>
    <w:rsid w:val="00356392"/>
    <w:rsid w:val="003564C2"/>
    <w:rsid w:val="00356F00"/>
    <w:rsid w:val="003571B2"/>
    <w:rsid w:val="003572CE"/>
    <w:rsid w:val="003604AC"/>
    <w:rsid w:val="00360678"/>
    <w:rsid w:val="00360761"/>
    <w:rsid w:val="00360F21"/>
    <w:rsid w:val="00361EA3"/>
    <w:rsid w:val="00361FAF"/>
    <w:rsid w:val="0036252F"/>
    <w:rsid w:val="003627EC"/>
    <w:rsid w:val="003629D0"/>
    <w:rsid w:val="00362BDC"/>
    <w:rsid w:val="00362F4F"/>
    <w:rsid w:val="0036321D"/>
    <w:rsid w:val="00363344"/>
    <w:rsid w:val="003636C0"/>
    <w:rsid w:val="00363862"/>
    <w:rsid w:val="003647F0"/>
    <w:rsid w:val="00364A50"/>
    <w:rsid w:val="00364D4D"/>
    <w:rsid w:val="00365A51"/>
    <w:rsid w:val="003660E5"/>
    <w:rsid w:val="003664CD"/>
    <w:rsid w:val="00366600"/>
    <w:rsid w:val="00366799"/>
    <w:rsid w:val="00366883"/>
    <w:rsid w:val="00366923"/>
    <w:rsid w:val="00367031"/>
    <w:rsid w:val="003674D2"/>
    <w:rsid w:val="00367D54"/>
    <w:rsid w:val="00367E58"/>
    <w:rsid w:val="0037004C"/>
    <w:rsid w:val="00370116"/>
    <w:rsid w:val="00370237"/>
    <w:rsid w:val="003704D6"/>
    <w:rsid w:val="003707D2"/>
    <w:rsid w:val="00370EB2"/>
    <w:rsid w:val="00370F25"/>
    <w:rsid w:val="00370FD7"/>
    <w:rsid w:val="003713D0"/>
    <w:rsid w:val="0037180D"/>
    <w:rsid w:val="003718F8"/>
    <w:rsid w:val="00372310"/>
    <w:rsid w:val="003726CF"/>
    <w:rsid w:val="003728B7"/>
    <w:rsid w:val="00372D10"/>
    <w:rsid w:val="00372DBA"/>
    <w:rsid w:val="00373C7D"/>
    <w:rsid w:val="00374174"/>
    <w:rsid w:val="00374246"/>
    <w:rsid w:val="00374346"/>
    <w:rsid w:val="00374600"/>
    <w:rsid w:val="00374D9E"/>
    <w:rsid w:val="00375401"/>
    <w:rsid w:val="003756B2"/>
    <w:rsid w:val="00375807"/>
    <w:rsid w:val="00375956"/>
    <w:rsid w:val="00375C40"/>
    <w:rsid w:val="00375E40"/>
    <w:rsid w:val="003764F0"/>
    <w:rsid w:val="00376950"/>
    <w:rsid w:val="00376DFD"/>
    <w:rsid w:val="00377230"/>
    <w:rsid w:val="0037751C"/>
    <w:rsid w:val="0037796E"/>
    <w:rsid w:val="00377D97"/>
    <w:rsid w:val="00380498"/>
    <w:rsid w:val="00380D46"/>
    <w:rsid w:val="003815DB"/>
    <w:rsid w:val="00382124"/>
    <w:rsid w:val="003823DD"/>
    <w:rsid w:val="00382610"/>
    <w:rsid w:val="00382CD0"/>
    <w:rsid w:val="003830AB"/>
    <w:rsid w:val="0038333E"/>
    <w:rsid w:val="00383B7A"/>
    <w:rsid w:val="00383D3C"/>
    <w:rsid w:val="0038457D"/>
    <w:rsid w:val="00384892"/>
    <w:rsid w:val="00384B3C"/>
    <w:rsid w:val="003857F0"/>
    <w:rsid w:val="00385965"/>
    <w:rsid w:val="00385B41"/>
    <w:rsid w:val="00385F1D"/>
    <w:rsid w:val="003866FF"/>
    <w:rsid w:val="00386747"/>
    <w:rsid w:val="00387189"/>
    <w:rsid w:val="003872E2"/>
    <w:rsid w:val="00387537"/>
    <w:rsid w:val="003876B9"/>
    <w:rsid w:val="00387997"/>
    <w:rsid w:val="003879C0"/>
    <w:rsid w:val="00387C25"/>
    <w:rsid w:val="00387CB3"/>
    <w:rsid w:val="0039050D"/>
    <w:rsid w:val="0039054D"/>
    <w:rsid w:val="00390A5A"/>
    <w:rsid w:val="00390AAD"/>
    <w:rsid w:val="00390CA5"/>
    <w:rsid w:val="00390DC2"/>
    <w:rsid w:val="00390E67"/>
    <w:rsid w:val="00390F75"/>
    <w:rsid w:val="003922BC"/>
    <w:rsid w:val="003923A9"/>
    <w:rsid w:val="0039266B"/>
    <w:rsid w:val="003929AB"/>
    <w:rsid w:val="00392DE3"/>
    <w:rsid w:val="00392F88"/>
    <w:rsid w:val="00393019"/>
    <w:rsid w:val="00393263"/>
    <w:rsid w:val="00393555"/>
    <w:rsid w:val="003938D9"/>
    <w:rsid w:val="00394027"/>
    <w:rsid w:val="0039489E"/>
    <w:rsid w:val="00394CB6"/>
    <w:rsid w:val="00394D3C"/>
    <w:rsid w:val="00394FE6"/>
    <w:rsid w:val="003953F8"/>
    <w:rsid w:val="00396166"/>
    <w:rsid w:val="0039664A"/>
    <w:rsid w:val="003966DE"/>
    <w:rsid w:val="0039712D"/>
    <w:rsid w:val="003971C3"/>
    <w:rsid w:val="003972BB"/>
    <w:rsid w:val="0039750F"/>
    <w:rsid w:val="00397C3B"/>
    <w:rsid w:val="003A07AE"/>
    <w:rsid w:val="003A0D7C"/>
    <w:rsid w:val="003A0E8C"/>
    <w:rsid w:val="003A16DF"/>
    <w:rsid w:val="003A1D0E"/>
    <w:rsid w:val="003A1E82"/>
    <w:rsid w:val="003A28AE"/>
    <w:rsid w:val="003A3249"/>
    <w:rsid w:val="003A34E0"/>
    <w:rsid w:val="003A36B3"/>
    <w:rsid w:val="003A40F4"/>
    <w:rsid w:val="003A4212"/>
    <w:rsid w:val="003A442D"/>
    <w:rsid w:val="003A4558"/>
    <w:rsid w:val="003A4A50"/>
    <w:rsid w:val="003A4B7D"/>
    <w:rsid w:val="003A509A"/>
    <w:rsid w:val="003A5C71"/>
    <w:rsid w:val="003A61CE"/>
    <w:rsid w:val="003A72D0"/>
    <w:rsid w:val="003A7B2A"/>
    <w:rsid w:val="003A7ECA"/>
    <w:rsid w:val="003B00C4"/>
    <w:rsid w:val="003B0217"/>
    <w:rsid w:val="003B03DB"/>
    <w:rsid w:val="003B0497"/>
    <w:rsid w:val="003B0847"/>
    <w:rsid w:val="003B0F09"/>
    <w:rsid w:val="003B11E7"/>
    <w:rsid w:val="003B1D2C"/>
    <w:rsid w:val="003B2587"/>
    <w:rsid w:val="003B2CB3"/>
    <w:rsid w:val="003B2DF8"/>
    <w:rsid w:val="003B2E62"/>
    <w:rsid w:val="003B2FCB"/>
    <w:rsid w:val="003B30C2"/>
    <w:rsid w:val="003B32B7"/>
    <w:rsid w:val="003B397A"/>
    <w:rsid w:val="003B3D21"/>
    <w:rsid w:val="003B467D"/>
    <w:rsid w:val="003B4F47"/>
    <w:rsid w:val="003B5147"/>
    <w:rsid w:val="003B5D65"/>
    <w:rsid w:val="003B67D9"/>
    <w:rsid w:val="003B77FB"/>
    <w:rsid w:val="003B7CB3"/>
    <w:rsid w:val="003B7EB7"/>
    <w:rsid w:val="003C0282"/>
    <w:rsid w:val="003C03D4"/>
    <w:rsid w:val="003C0514"/>
    <w:rsid w:val="003C08C7"/>
    <w:rsid w:val="003C08FD"/>
    <w:rsid w:val="003C09E0"/>
    <w:rsid w:val="003C1292"/>
    <w:rsid w:val="003C1BA5"/>
    <w:rsid w:val="003C1F42"/>
    <w:rsid w:val="003C2560"/>
    <w:rsid w:val="003C2593"/>
    <w:rsid w:val="003C2702"/>
    <w:rsid w:val="003C274F"/>
    <w:rsid w:val="003C2B0E"/>
    <w:rsid w:val="003C3207"/>
    <w:rsid w:val="003C3975"/>
    <w:rsid w:val="003C45AE"/>
    <w:rsid w:val="003C4B2A"/>
    <w:rsid w:val="003C5386"/>
    <w:rsid w:val="003C5965"/>
    <w:rsid w:val="003C5BF5"/>
    <w:rsid w:val="003C5EC2"/>
    <w:rsid w:val="003C6400"/>
    <w:rsid w:val="003C68EF"/>
    <w:rsid w:val="003C6B71"/>
    <w:rsid w:val="003C6C02"/>
    <w:rsid w:val="003C72B7"/>
    <w:rsid w:val="003C777A"/>
    <w:rsid w:val="003C7A9E"/>
    <w:rsid w:val="003C7E09"/>
    <w:rsid w:val="003D0688"/>
    <w:rsid w:val="003D0781"/>
    <w:rsid w:val="003D0985"/>
    <w:rsid w:val="003D09DA"/>
    <w:rsid w:val="003D0B9B"/>
    <w:rsid w:val="003D0F08"/>
    <w:rsid w:val="003D1122"/>
    <w:rsid w:val="003D1393"/>
    <w:rsid w:val="003D1518"/>
    <w:rsid w:val="003D21AA"/>
    <w:rsid w:val="003D2839"/>
    <w:rsid w:val="003D2DB7"/>
    <w:rsid w:val="003D3119"/>
    <w:rsid w:val="003D37E4"/>
    <w:rsid w:val="003D3D41"/>
    <w:rsid w:val="003D3FA1"/>
    <w:rsid w:val="003D4713"/>
    <w:rsid w:val="003D4937"/>
    <w:rsid w:val="003D495E"/>
    <w:rsid w:val="003D4DCF"/>
    <w:rsid w:val="003D558B"/>
    <w:rsid w:val="003D56DE"/>
    <w:rsid w:val="003D5720"/>
    <w:rsid w:val="003D5986"/>
    <w:rsid w:val="003D5CB8"/>
    <w:rsid w:val="003D5CF8"/>
    <w:rsid w:val="003D65DB"/>
    <w:rsid w:val="003D69B6"/>
    <w:rsid w:val="003D700D"/>
    <w:rsid w:val="003D72BE"/>
    <w:rsid w:val="003D750A"/>
    <w:rsid w:val="003D7E69"/>
    <w:rsid w:val="003E043C"/>
    <w:rsid w:val="003E0523"/>
    <w:rsid w:val="003E0E1D"/>
    <w:rsid w:val="003E0E50"/>
    <w:rsid w:val="003E0FC1"/>
    <w:rsid w:val="003E100C"/>
    <w:rsid w:val="003E1701"/>
    <w:rsid w:val="003E20AA"/>
    <w:rsid w:val="003E22EB"/>
    <w:rsid w:val="003E2C6A"/>
    <w:rsid w:val="003E2F66"/>
    <w:rsid w:val="003E2FF5"/>
    <w:rsid w:val="003E3157"/>
    <w:rsid w:val="003E36C9"/>
    <w:rsid w:val="003E3A3C"/>
    <w:rsid w:val="003E429D"/>
    <w:rsid w:val="003E488F"/>
    <w:rsid w:val="003E4D6F"/>
    <w:rsid w:val="003E4F5F"/>
    <w:rsid w:val="003E50CB"/>
    <w:rsid w:val="003E5816"/>
    <w:rsid w:val="003E5969"/>
    <w:rsid w:val="003E59E5"/>
    <w:rsid w:val="003E605F"/>
    <w:rsid w:val="003E626D"/>
    <w:rsid w:val="003E67B0"/>
    <w:rsid w:val="003E67C9"/>
    <w:rsid w:val="003E691F"/>
    <w:rsid w:val="003E6D13"/>
    <w:rsid w:val="003E6D2E"/>
    <w:rsid w:val="003E732F"/>
    <w:rsid w:val="003E77DE"/>
    <w:rsid w:val="003E79D9"/>
    <w:rsid w:val="003E7AED"/>
    <w:rsid w:val="003E7FE2"/>
    <w:rsid w:val="003F0566"/>
    <w:rsid w:val="003F09DD"/>
    <w:rsid w:val="003F0A88"/>
    <w:rsid w:val="003F0F23"/>
    <w:rsid w:val="003F142C"/>
    <w:rsid w:val="003F1436"/>
    <w:rsid w:val="003F158E"/>
    <w:rsid w:val="003F15ED"/>
    <w:rsid w:val="003F1847"/>
    <w:rsid w:val="003F1D2E"/>
    <w:rsid w:val="003F1D8F"/>
    <w:rsid w:val="003F1F7F"/>
    <w:rsid w:val="003F2058"/>
    <w:rsid w:val="003F25B9"/>
    <w:rsid w:val="003F2647"/>
    <w:rsid w:val="003F26BF"/>
    <w:rsid w:val="003F2F5D"/>
    <w:rsid w:val="003F3088"/>
    <w:rsid w:val="003F3F6A"/>
    <w:rsid w:val="003F48D6"/>
    <w:rsid w:val="003F4A1D"/>
    <w:rsid w:val="003F4C44"/>
    <w:rsid w:val="003F4CA2"/>
    <w:rsid w:val="003F4E31"/>
    <w:rsid w:val="003F54C5"/>
    <w:rsid w:val="003F5D24"/>
    <w:rsid w:val="003F5D6D"/>
    <w:rsid w:val="003F61EF"/>
    <w:rsid w:val="003F66BC"/>
    <w:rsid w:val="003F6A76"/>
    <w:rsid w:val="003F6A90"/>
    <w:rsid w:val="003F6B57"/>
    <w:rsid w:val="003F6DBB"/>
    <w:rsid w:val="003F741F"/>
    <w:rsid w:val="003F75EE"/>
    <w:rsid w:val="003F7715"/>
    <w:rsid w:val="003F7A27"/>
    <w:rsid w:val="00400565"/>
    <w:rsid w:val="004006C0"/>
    <w:rsid w:val="00400ABB"/>
    <w:rsid w:val="00400F22"/>
    <w:rsid w:val="004017F2"/>
    <w:rsid w:val="004018F8"/>
    <w:rsid w:val="004020BA"/>
    <w:rsid w:val="004021A7"/>
    <w:rsid w:val="00402659"/>
    <w:rsid w:val="00402DD0"/>
    <w:rsid w:val="00403224"/>
    <w:rsid w:val="004035FE"/>
    <w:rsid w:val="00403636"/>
    <w:rsid w:val="004039FF"/>
    <w:rsid w:val="00403B43"/>
    <w:rsid w:val="00404065"/>
    <w:rsid w:val="00405211"/>
    <w:rsid w:val="00405837"/>
    <w:rsid w:val="00405AF9"/>
    <w:rsid w:val="004061CE"/>
    <w:rsid w:val="004062B9"/>
    <w:rsid w:val="004066BA"/>
    <w:rsid w:val="00406962"/>
    <w:rsid w:val="00406F83"/>
    <w:rsid w:val="0040753E"/>
    <w:rsid w:val="004076D6"/>
    <w:rsid w:val="00407775"/>
    <w:rsid w:val="00407874"/>
    <w:rsid w:val="004100C4"/>
    <w:rsid w:val="00410324"/>
    <w:rsid w:val="0041041C"/>
    <w:rsid w:val="00410429"/>
    <w:rsid w:val="0041044F"/>
    <w:rsid w:val="004105B2"/>
    <w:rsid w:val="004110F2"/>
    <w:rsid w:val="004111D5"/>
    <w:rsid w:val="00411595"/>
    <w:rsid w:val="0041160C"/>
    <w:rsid w:val="00411FE0"/>
    <w:rsid w:val="00412033"/>
    <w:rsid w:val="004122BD"/>
    <w:rsid w:val="004123BA"/>
    <w:rsid w:val="0041299A"/>
    <w:rsid w:val="00412C0C"/>
    <w:rsid w:val="00412DB1"/>
    <w:rsid w:val="004131DB"/>
    <w:rsid w:val="004138CD"/>
    <w:rsid w:val="004147A8"/>
    <w:rsid w:val="00414849"/>
    <w:rsid w:val="004149C8"/>
    <w:rsid w:val="00414F14"/>
    <w:rsid w:val="004151FA"/>
    <w:rsid w:val="00415233"/>
    <w:rsid w:val="00415988"/>
    <w:rsid w:val="0041614C"/>
    <w:rsid w:val="00416541"/>
    <w:rsid w:val="004167BB"/>
    <w:rsid w:val="00416B44"/>
    <w:rsid w:val="00416DE8"/>
    <w:rsid w:val="00417146"/>
    <w:rsid w:val="00417458"/>
    <w:rsid w:val="004178B7"/>
    <w:rsid w:val="00417B95"/>
    <w:rsid w:val="00417C1F"/>
    <w:rsid w:val="004202D6"/>
    <w:rsid w:val="004206F3"/>
    <w:rsid w:val="00420942"/>
    <w:rsid w:val="00420A58"/>
    <w:rsid w:val="00420B22"/>
    <w:rsid w:val="00420BB6"/>
    <w:rsid w:val="00420CD9"/>
    <w:rsid w:val="00420CFD"/>
    <w:rsid w:val="0042134D"/>
    <w:rsid w:val="00421363"/>
    <w:rsid w:val="00421BC7"/>
    <w:rsid w:val="00421F1A"/>
    <w:rsid w:val="00422230"/>
    <w:rsid w:val="00423794"/>
    <w:rsid w:val="00423BB9"/>
    <w:rsid w:val="00423C47"/>
    <w:rsid w:val="00423F5B"/>
    <w:rsid w:val="0042421C"/>
    <w:rsid w:val="0042448B"/>
    <w:rsid w:val="00424547"/>
    <w:rsid w:val="00424B46"/>
    <w:rsid w:val="00425354"/>
    <w:rsid w:val="00425D47"/>
    <w:rsid w:val="00426B03"/>
    <w:rsid w:val="00426D49"/>
    <w:rsid w:val="00427475"/>
    <w:rsid w:val="00430231"/>
    <w:rsid w:val="004306F8"/>
    <w:rsid w:val="00430D22"/>
    <w:rsid w:val="00431312"/>
    <w:rsid w:val="0043293D"/>
    <w:rsid w:val="00432B74"/>
    <w:rsid w:val="00432C7A"/>
    <w:rsid w:val="00432D21"/>
    <w:rsid w:val="00433C95"/>
    <w:rsid w:val="00433E87"/>
    <w:rsid w:val="00434880"/>
    <w:rsid w:val="004348D8"/>
    <w:rsid w:val="00434B0E"/>
    <w:rsid w:val="00434BF7"/>
    <w:rsid w:val="004357EA"/>
    <w:rsid w:val="00435900"/>
    <w:rsid w:val="00436D2A"/>
    <w:rsid w:val="00436E93"/>
    <w:rsid w:val="00436F5C"/>
    <w:rsid w:val="00436F6D"/>
    <w:rsid w:val="004375B8"/>
    <w:rsid w:val="00440172"/>
    <w:rsid w:val="004403D1"/>
    <w:rsid w:val="00440B5B"/>
    <w:rsid w:val="00440B63"/>
    <w:rsid w:val="00440C13"/>
    <w:rsid w:val="0044110C"/>
    <w:rsid w:val="00441325"/>
    <w:rsid w:val="00441DD6"/>
    <w:rsid w:val="00441F73"/>
    <w:rsid w:val="004421FB"/>
    <w:rsid w:val="00442798"/>
    <w:rsid w:val="0044280B"/>
    <w:rsid w:val="00442C6E"/>
    <w:rsid w:val="00442CE4"/>
    <w:rsid w:val="00442D79"/>
    <w:rsid w:val="00442F11"/>
    <w:rsid w:val="004433F3"/>
    <w:rsid w:val="00443816"/>
    <w:rsid w:val="004449F2"/>
    <w:rsid w:val="00444B60"/>
    <w:rsid w:val="0044512A"/>
    <w:rsid w:val="004456E6"/>
    <w:rsid w:val="004463BE"/>
    <w:rsid w:val="00446CA7"/>
    <w:rsid w:val="00446E63"/>
    <w:rsid w:val="004473C9"/>
    <w:rsid w:val="00447D68"/>
    <w:rsid w:val="00447E73"/>
    <w:rsid w:val="00450997"/>
    <w:rsid w:val="00450B20"/>
    <w:rsid w:val="00450DF4"/>
    <w:rsid w:val="00451253"/>
    <w:rsid w:val="004512CB"/>
    <w:rsid w:val="004516ED"/>
    <w:rsid w:val="00451FE2"/>
    <w:rsid w:val="004520D8"/>
    <w:rsid w:val="004521E1"/>
    <w:rsid w:val="0045286C"/>
    <w:rsid w:val="00452877"/>
    <w:rsid w:val="00453A9E"/>
    <w:rsid w:val="00454056"/>
    <w:rsid w:val="004545A5"/>
    <w:rsid w:val="00454EF7"/>
    <w:rsid w:val="004551C7"/>
    <w:rsid w:val="0045583E"/>
    <w:rsid w:val="00455855"/>
    <w:rsid w:val="0045592C"/>
    <w:rsid w:val="00455B6F"/>
    <w:rsid w:val="00455E60"/>
    <w:rsid w:val="00455E6E"/>
    <w:rsid w:val="00456332"/>
    <w:rsid w:val="004563E4"/>
    <w:rsid w:val="004568CA"/>
    <w:rsid w:val="00456D60"/>
    <w:rsid w:val="004572D9"/>
    <w:rsid w:val="004573A1"/>
    <w:rsid w:val="00457525"/>
    <w:rsid w:val="0045781F"/>
    <w:rsid w:val="00460301"/>
    <w:rsid w:val="00460B5C"/>
    <w:rsid w:val="00461042"/>
    <w:rsid w:val="004610A1"/>
    <w:rsid w:val="00461175"/>
    <w:rsid w:val="004615A4"/>
    <w:rsid w:val="00461F85"/>
    <w:rsid w:val="004620E9"/>
    <w:rsid w:val="00462581"/>
    <w:rsid w:val="00462A09"/>
    <w:rsid w:val="00462B9F"/>
    <w:rsid w:val="00462EE5"/>
    <w:rsid w:val="004631FD"/>
    <w:rsid w:val="00463236"/>
    <w:rsid w:val="0046332B"/>
    <w:rsid w:val="0046350C"/>
    <w:rsid w:val="004635F4"/>
    <w:rsid w:val="004637B3"/>
    <w:rsid w:val="0046436B"/>
    <w:rsid w:val="004649DB"/>
    <w:rsid w:val="00464A29"/>
    <w:rsid w:val="00464C0B"/>
    <w:rsid w:val="00464C45"/>
    <w:rsid w:val="00464C5A"/>
    <w:rsid w:val="0046551A"/>
    <w:rsid w:val="00467964"/>
    <w:rsid w:val="00467B44"/>
    <w:rsid w:val="00470059"/>
    <w:rsid w:val="004708F4"/>
    <w:rsid w:val="00470A20"/>
    <w:rsid w:val="00470C5E"/>
    <w:rsid w:val="00470E41"/>
    <w:rsid w:val="004711A1"/>
    <w:rsid w:val="00471628"/>
    <w:rsid w:val="00471DC1"/>
    <w:rsid w:val="00471DFC"/>
    <w:rsid w:val="00472188"/>
    <w:rsid w:val="00472428"/>
    <w:rsid w:val="0047253F"/>
    <w:rsid w:val="00472873"/>
    <w:rsid w:val="004729A4"/>
    <w:rsid w:val="00472F04"/>
    <w:rsid w:val="0047318E"/>
    <w:rsid w:val="004738E3"/>
    <w:rsid w:val="00473A54"/>
    <w:rsid w:val="00473B7F"/>
    <w:rsid w:val="00473BB5"/>
    <w:rsid w:val="00474084"/>
    <w:rsid w:val="0047472F"/>
    <w:rsid w:val="0047477E"/>
    <w:rsid w:val="0047488E"/>
    <w:rsid w:val="004748B1"/>
    <w:rsid w:val="00474987"/>
    <w:rsid w:val="004749C9"/>
    <w:rsid w:val="004749F2"/>
    <w:rsid w:val="00474A98"/>
    <w:rsid w:val="00474C6C"/>
    <w:rsid w:val="00474D7A"/>
    <w:rsid w:val="00474E43"/>
    <w:rsid w:val="004751C4"/>
    <w:rsid w:val="0047575C"/>
    <w:rsid w:val="00475903"/>
    <w:rsid w:val="0047645F"/>
    <w:rsid w:val="004764AB"/>
    <w:rsid w:val="00476956"/>
    <w:rsid w:val="00476CC1"/>
    <w:rsid w:val="00476E97"/>
    <w:rsid w:val="004774BB"/>
    <w:rsid w:val="004776F8"/>
    <w:rsid w:val="00477EA4"/>
    <w:rsid w:val="00477EF3"/>
    <w:rsid w:val="00477FB6"/>
    <w:rsid w:val="004800A1"/>
    <w:rsid w:val="0048047B"/>
    <w:rsid w:val="00480C9D"/>
    <w:rsid w:val="00481297"/>
    <w:rsid w:val="00481741"/>
    <w:rsid w:val="00481EAB"/>
    <w:rsid w:val="004824E9"/>
    <w:rsid w:val="00482530"/>
    <w:rsid w:val="00482BF2"/>
    <w:rsid w:val="004833C2"/>
    <w:rsid w:val="00483A52"/>
    <w:rsid w:val="00483CFF"/>
    <w:rsid w:val="004841D3"/>
    <w:rsid w:val="00484A54"/>
    <w:rsid w:val="00484BB4"/>
    <w:rsid w:val="00484EF6"/>
    <w:rsid w:val="00485134"/>
    <w:rsid w:val="00485143"/>
    <w:rsid w:val="004851C1"/>
    <w:rsid w:val="004861A2"/>
    <w:rsid w:val="0048635E"/>
    <w:rsid w:val="00486FB6"/>
    <w:rsid w:val="00487AFE"/>
    <w:rsid w:val="00487DFB"/>
    <w:rsid w:val="004900C7"/>
    <w:rsid w:val="00490190"/>
    <w:rsid w:val="004902B9"/>
    <w:rsid w:val="004904DE"/>
    <w:rsid w:val="0049068A"/>
    <w:rsid w:val="004909C8"/>
    <w:rsid w:val="00490D81"/>
    <w:rsid w:val="0049171A"/>
    <w:rsid w:val="00491885"/>
    <w:rsid w:val="00491C92"/>
    <w:rsid w:val="00492245"/>
    <w:rsid w:val="00492413"/>
    <w:rsid w:val="00492497"/>
    <w:rsid w:val="00492B3A"/>
    <w:rsid w:val="00492D8B"/>
    <w:rsid w:val="004935BB"/>
    <w:rsid w:val="004936BC"/>
    <w:rsid w:val="00493900"/>
    <w:rsid w:val="0049408C"/>
    <w:rsid w:val="00494156"/>
    <w:rsid w:val="00494B3D"/>
    <w:rsid w:val="004951B5"/>
    <w:rsid w:val="00495A83"/>
    <w:rsid w:val="00497434"/>
    <w:rsid w:val="0049763D"/>
    <w:rsid w:val="00497965"/>
    <w:rsid w:val="00497E8D"/>
    <w:rsid w:val="004A0548"/>
    <w:rsid w:val="004A0896"/>
    <w:rsid w:val="004A08ED"/>
    <w:rsid w:val="004A1446"/>
    <w:rsid w:val="004A1984"/>
    <w:rsid w:val="004A1AAE"/>
    <w:rsid w:val="004A1E2B"/>
    <w:rsid w:val="004A276B"/>
    <w:rsid w:val="004A2B24"/>
    <w:rsid w:val="004A33B7"/>
    <w:rsid w:val="004A347D"/>
    <w:rsid w:val="004A45E5"/>
    <w:rsid w:val="004A4A87"/>
    <w:rsid w:val="004A4C53"/>
    <w:rsid w:val="004A4E33"/>
    <w:rsid w:val="004A5041"/>
    <w:rsid w:val="004A5113"/>
    <w:rsid w:val="004A5457"/>
    <w:rsid w:val="004A5804"/>
    <w:rsid w:val="004A5C24"/>
    <w:rsid w:val="004A5F9B"/>
    <w:rsid w:val="004A652C"/>
    <w:rsid w:val="004A6644"/>
    <w:rsid w:val="004A6AD1"/>
    <w:rsid w:val="004A6E5E"/>
    <w:rsid w:val="004A7264"/>
    <w:rsid w:val="004B00B7"/>
    <w:rsid w:val="004B035D"/>
    <w:rsid w:val="004B066C"/>
    <w:rsid w:val="004B0B8A"/>
    <w:rsid w:val="004B0B8E"/>
    <w:rsid w:val="004B0F28"/>
    <w:rsid w:val="004B1976"/>
    <w:rsid w:val="004B19B7"/>
    <w:rsid w:val="004B1B17"/>
    <w:rsid w:val="004B2416"/>
    <w:rsid w:val="004B2A95"/>
    <w:rsid w:val="004B2E97"/>
    <w:rsid w:val="004B3470"/>
    <w:rsid w:val="004B38AF"/>
    <w:rsid w:val="004B3EA0"/>
    <w:rsid w:val="004B411D"/>
    <w:rsid w:val="004B433A"/>
    <w:rsid w:val="004B4579"/>
    <w:rsid w:val="004B4636"/>
    <w:rsid w:val="004B4939"/>
    <w:rsid w:val="004B58D1"/>
    <w:rsid w:val="004B5D76"/>
    <w:rsid w:val="004B6393"/>
    <w:rsid w:val="004B6A61"/>
    <w:rsid w:val="004B7100"/>
    <w:rsid w:val="004C066C"/>
    <w:rsid w:val="004C0696"/>
    <w:rsid w:val="004C0A3E"/>
    <w:rsid w:val="004C0EAD"/>
    <w:rsid w:val="004C12B9"/>
    <w:rsid w:val="004C1360"/>
    <w:rsid w:val="004C14BB"/>
    <w:rsid w:val="004C166B"/>
    <w:rsid w:val="004C1C0F"/>
    <w:rsid w:val="004C21BE"/>
    <w:rsid w:val="004C27FB"/>
    <w:rsid w:val="004C2AD3"/>
    <w:rsid w:val="004C2E81"/>
    <w:rsid w:val="004C3547"/>
    <w:rsid w:val="004C3FD0"/>
    <w:rsid w:val="004C4179"/>
    <w:rsid w:val="004C507D"/>
    <w:rsid w:val="004C5149"/>
    <w:rsid w:val="004C5188"/>
    <w:rsid w:val="004C6D4C"/>
    <w:rsid w:val="004C6F11"/>
    <w:rsid w:val="004C7795"/>
    <w:rsid w:val="004D04ED"/>
    <w:rsid w:val="004D070D"/>
    <w:rsid w:val="004D0DCC"/>
    <w:rsid w:val="004D0DDE"/>
    <w:rsid w:val="004D0E64"/>
    <w:rsid w:val="004D182C"/>
    <w:rsid w:val="004D1A62"/>
    <w:rsid w:val="004D1A8C"/>
    <w:rsid w:val="004D24A9"/>
    <w:rsid w:val="004D25B1"/>
    <w:rsid w:val="004D29E4"/>
    <w:rsid w:val="004D31CE"/>
    <w:rsid w:val="004D3495"/>
    <w:rsid w:val="004D34B3"/>
    <w:rsid w:val="004D47D7"/>
    <w:rsid w:val="004D4E2B"/>
    <w:rsid w:val="004D5085"/>
    <w:rsid w:val="004D5781"/>
    <w:rsid w:val="004D6736"/>
    <w:rsid w:val="004D6AF6"/>
    <w:rsid w:val="004D6CC4"/>
    <w:rsid w:val="004D7A28"/>
    <w:rsid w:val="004D7CDF"/>
    <w:rsid w:val="004D7D26"/>
    <w:rsid w:val="004E054F"/>
    <w:rsid w:val="004E05A0"/>
    <w:rsid w:val="004E05D7"/>
    <w:rsid w:val="004E0A18"/>
    <w:rsid w:val="004E0AE9"/>
    <w:rsid w:val="004E12CE"/>
    <w:rsid w:val="004E13CD"/>
    <w:rsid w:val="004E1F23"/>
    <w:rsid w:val="004E250C"/>
    <w:rsid w:val="004E296D"/>
    <w:rsid w:val="004E37A0"/>
    <w:rsid w:val="004E3A4A"/>
    <w:rsid w:val="004E460B"/>
    <w:rsid w:val="004E4788"/>
    <w:rsid w:val="004E4F4B"/>
    <w:rsid w:val="004E505E"/>
    <w:rsid w:val="004E5076"/>
    <w:rsid w:val="004E59A8"/>
    <w:rsid w:val="004E5A28"/>
    <w:rsid w:val="004E5D07"/>
    <w:rsid w:val="004E5E37"/>
    <w:rsid w:val="004E5FD5"/>
    <w:rsid w:val="004E6426"/>
    <w:rsid w:val="004E6465"/>
    <w:rsid w:val="004E6DEB"/>
    <w:rsid w:val="004E6EE2"/>
    <w:rsid w:val="004E72B5"/>
    <w:rsid w:val="004E734E"/>
    <w:rsid w:val="004E76F5"/>
    <w:rsid w:val="004F03D0"/>
    <w:rsid w:val="004F048E"/>
    <w:rsid w:val="004F0755"/>
    <w:rsid w:val="004F1089"/>
    <w:rsid w:val="004F1AF9"/>
    <w:rsid w:val="004F21E0"/>
    <w:rsid w:val="004F256D"/>
    <w:rsid w:val="004F26A5"/>
    <w:rsid w:val="004F29CE"/>
    <w:rsid w:val="004F2A5D"/>
    <w:rsid w:val="004F2BFD"/>
    <w:rsid w:val="004F3140"/>
    <w:rsid w:val="004F3375"/>
    <w:rsid w:val="004F34E5"/>
    <w:rsid w:val="004F3DAC"/>
    <w:rsid w:val="004F421E"/>
    <w:rsid w:val="004F4344"/>
    <w:rsid w:val="004F47D0"/>
    <w:rsid w:val="004F5599"/>
    <w:rsid w:val="004F5B41"/>
    <w:rsid w:val="004F5E85"/>
    <w:rsid w:val="004F62C3"/>
    <w:rsid w:val="004F6378"/>
    <w:rsid w:val="004F69C6"/>
    <w:rsid w:val="004F75E2"/>
    <w:rsid w:val="004F76EE"/>
    <w:rsid w:val="004F7DA4"/>
    <w:rsid w:val="005000D4"/>
    <w:rsid w:val="0050172F"/>
    <w:rsid w:val="00501ADC"/>
    <w:rsid w:val="00502456"/>
    <w:rsid w:val="00502540"/>
    <w:rsid w:val="00502790"/>
    <w:rsid w:val="00502CB0"/>
    <w:rsid w:val="005030C1"/>
    <w:rsid w:val="0050320E"/>
    <w:rsid w:val="0050366E"/>
    <w:rsid w:val="00504066"/>
    <w:rsid w:val="005045FE"/>
    <w:rsid w:val="00504B61"/>
    <w:rsid w:val="00504D52"/>
    <w:rsid w:val="00504E16"/>
    <w:rsid w:val="005052CE"/>
    <w:rsid w:val="005058FA"/>
    <w:rsid w:val="00505C81"/>
    <w:rsid w:val="00505E3F"/>
    <w:rsid w:val="00506219"/>
    <w:rsid w:val="0050626E"/>
    <w:rsid w:val="00506501"/>
    <w:rsid w:val="00506585"/>
    <w:rsid w:val="00506628"/>
    <w:rsid w:val="00506A9A"/>
    <w:rsid w:val="00506FCB"/>
    <w:rsid w:val="00507032"/>
    <w:rsid w:val="005070DB"/>
    <w:rsid w:val="005078E4"/>
    <w:rsid w:val="00507B08"/>
    <w:rsid w:val="00507BED"/>
    <w:rsid w:val="00507CB4"/>
    <w:rsid w:val="00507CD9"/>
    <w:rsid w:val="00507FBF"/>
    <w:rsid w:val="00510288"/>
    <w:rsid w:val="00510D4F"/>
    <w:rsid w:val="00511812"/>
    <w:rsid w:val="00511A52"/>
    <w:rsid w:val="00511B21"/>
    <w:rsid w:val="00511C01"/>
    <w:rsid w:val="00511C41"/>
    <w:rsid w:val="00512044"/>
    <w:rsid w:val="00512131"/>
    <w:rsid w:val="00513A16"/>
    <w:rsid w:val="00513F3D"/>
    <w:rsid w:val="005148F1"/>
    <w:rsid w:val="00514BB1"/>
    <w:rsid w:val="005156C3"/>
    <w:rsid w:val="00515A9D"/>
    <w:rsid w:val="00516360"/>
    <w:rsid w:val="005164A5"/>
    <w:rsid w:val="005164AA"/>
    <w:rsid w:val="00516BC1"/>
    <w:rsid w:val="00516D0B"/>
    <w:rsid w:val="0051716B"/>
    <w:rsid w:val="005172C7"/>
    <w:rsid w:val="00517D8B"/>
    <w:rsid w:val="0052068B"/>
    <w:rsid w:val="0052076D"/>
    <w:rsid w:val="00520A61"/>
    <w:rsid w:val="00520F46"/>
    <w:rsid w:val="00521A71"/>
    <w:rsid w:val="00521ED7"/>
    <w:rsid w:val="0052205E"/>
    <w:rsid w:val="00522179"/>
    <w:rsid w:val="005225E1"/>
    <w:rsid w:val="0052279B"/>
    <w:rsid w:val="00522BC0"/>
    <w:rsid w:val="00522D9C"/>
    <w:rsid w:val="0052383B"/>
    <w:rsid w:val="00524249"/>
    <w:rsid w:val="005242D8"/>
    <w:rsid w:val="0052449B"/>
    <w:rsid w:val="00524AD0"/>
    <w:rsid w:val="00524C96"/>
    <w:rsid w:val="00524EFA"/>
    <w:rsid w:val="00524F46"/>
    <w:rsid w:val="00525DC6"/>
    <w:rsid w:val="005265D0"/>
    <w:rsid w:val="00526E3F"/>
    <w:rsid w:val="00526F5F"/>
    <w:rsid w:val="00526FF1"/>
    <w:rsid w:val="005271EE"/>
    <w:rsid w:val="00527377"/>
    <w:rsid w:val="005279A8"/>
    <w:rsid w:val="00527D99"/>
    <w:rsid w:val="0053004B"/>
    <w:rsid w:val="00530BF5"/>
    <w:rsid w:val="00530FF8"/>
    <w:rsid w:val="00531A43"/>
    <w:rsid w:val="00531BBA"/>
    <w:rsid w:val="00531CB9"/>
    <w:rsid w:val="005325CA"/>
    <w:rsid w:val="00532776"/>
    <w:rsid w:val="00532932"/>
    <w:rsid w:val="00532994"/>
    <w:rsid w:val="00533126"/>
    <w:rsid w:val="0053317F"/>
    <w:rsid w:val="00533243"/>
    <w:rsid w:val="0053353C"/>
    <w:rsid w:val="00533A05"/>
    <w:rsid w:val="00533ADF"/>
    <w:rsid w:val="00533E6D"/>
    <w:rsid w:val="00534B11"/>
    <w:rsid w:val="00534C7D"/>
    <w:rsid w:val="00534E58"/>
    <w:rsid w:val="0053601F"/>
    <w:rsid w:val="005365E7"/>
    <w:rsid w:val="00536E86"/>
    <w:rsid w:val="00536EF3"/>
    <w:rsid w:val="00537E83"/>
    <w:rsid w:val="005404A1"/>
    <w:rsid w:val="00540746"/>
    <w:rsid w:val="00540793"/>
    <w:rsid w:val="005407D1"/>
    <w:rsid w:val="00540958"/>
    <w:rsid w:val="00540BC7"/>
    <w:rsid w:val="00540CFC"/>
    <w:rsid w:val="00540D4E"/>
    <w:rsid w:val="0054153F"/>
    <w:rsid w:val="005416E6"/>
    <w:rsid w:val="00541AF9"/>
    <w:rsid w:val="00541B98"/>
    <w:rsid w:val="00541C09"/>
    <w:rsid w:val="00541C3C"/>
    <w:rsid w:val="00542461"/>
    <w:rsid w:val="005428FE"/>
    <w:rsid w:val="00542CC5"/>
    <w:rsid w:val="005434A4"/>
    <w:rsid w:val="00543828"/>
    <w:rsid w:val="00543C06"/>
    <w:rsid w:val="00543DEF"/>
    <w:rsid w:val="0054410C"/>
    <w:rsid w:val="00544BA2"/>
    <w:rsid w:val="00544C81"/>
    <w:rsid w:val="005454BD"/>
    <w:rsid w:val="00545507"/>
    <w:rsid w:val="005457FE"/>
    <w:rsid w:val="00545A9E"/>
    <w:rsid w:val="00545D97"/>
    <w:rsid w:val="00546232"/>
    <w:rsid w:val="00546569"/>
    <w:rsid w:val="0054696E"/>
    <w:rsid w:val="005469DD"/>
    <w:rsid w:val="00547090"/>
    <w:rsid w:val="005472F1"/>
    <w:rsid w:val="00547848"/>
    <w:rsid w:val="00547BE8"/>
    <w:rsid w:val="00550269"/>
    <w:rsid w:val="00550955"/>
    <w:rsid w:val="00550FB7"/>
    <w:rsid w:val="005510AD"/>
    <w:rsid w:val="00551A68"/>
    <w:rsid w:val="00551E40"/>
    <w:rsid w:val="00552275"/>
    <w:rsid w:val="005539ED"/>
    <w:rsid w:val="00553BBF"/>
    <w:rsid w:val="00553E91"/>
    <w:rsid w:val="005543B6"/>
    <w:rsid w:val="00554A1F"/>
    <w:rsid w:val="00554C8D"/>
    <w:rsid w:val="005559BA"/>
    <w:rsid w:val="00555A7B"/>
    <w:rsid w:val="00555C52"/>
    <w:rsid w:val="00555DF5"/>
    <w:rsid w:val="00555F51"/>
    <w:rsid w:val="005561EA"/>
    <w:rsid w:val="00556360"/>
    <w:rsid w:val="005564A4"/>
    <w:rsid w:val="005564DD"/>
    <w:rsid w:val="00556B6B"/>
    <w:rsid w:val="00556D29"/>
    <w:rsid w:val="0055700F"/>
    <w:rsid w:val="005571D3"/>
    <w:rsid w:val="00557BBB"/>
    <w:rsid w:val="005604ED"/>
    <w:rsid w:val="005605DA"/>
    <w:rsid w:val="00560C39"/>
    <w:rsid w:val="005611B6"/>
    <w:rsid w:val="00562039"/>
    <w:rsid w:val="0056346F"/>
    <w:rsid w:val="005635E0"/>
    <w:rsid w:val="00563DB2"/>
    <w:rsid w:val="00563EF7"/>
    <w:rsid w:val="005640DE"/>
    <w:rsid w:val="00564431"/>
    <w:rsid w:val="005646D4"/>
    <w:rsid w:val="005647D0"/>
    <w:rsid w:val="00564DEE"/>
    <w:rsid w:val="00564ED9"/>
    <w:rsid w:val="00565302"/>
    <w:rsid w:val="00565DCD"/>
    <w:rsid w:val="00566627"/>
    <w:rsid w:val="00567110"/>
    <w:rsid w:val="005674FA"/>
    <w:rsid w:val="005676B4"/>
    <w:rsid w:val="005676BB"/>
    <w:rsid w:val="0056770B"/>
    <w:rsid w:val="00567797"/>
    <w:rsid w:val="0057008F"/>
    <w:rsid w:val="0057050F"/>
    <w:rsid w:val="005705AD"/>
    <w:rsid w:val="005706AE"/>
    <w:rsid w:val="005709FF"/>
    <w:rsid w:val="00570A55"/>
    <w:rsid w:val="00570BDA"/>
    <w:rsid w:val="00571326"/>
    <w:rsid w:val="005713D0"/>
    <w:rsid w:val="005716E8"/>
    <w:rsid w:val="0057191E"/>
    <w:rsid w:val="00572299"/>
    <w:rsid w:val="005727A9"/>
    <w:rsid w:val="005727F0"/>
    <w:rsid w:val="00572820"/>
    <w:rsid w:val="005728B6"/>
    <w:rsid w:val="00572939"/>
    <w:rsid w:val="00572CEB"/>
    <w:rsid w:val="00572F1A"/>
    <w:rsid w:val="00573891"/>
    <w:rsid w:val="005747C1"/>
    <w:rsid w:val="005747F8"/>
    <w:rsid w:val="00574B31"/>
    <w:rsid w:val="00574D9B"/>
    <w:rsid w:val="00574E45"/>
    <w:rsid w:val="005754B7"/>
    <w:rsid w:val="00575B1F"/>
    <w:rsid w:val="00575F04"/>
    <w:rsid w:val="0057694E"/>
    <w:rsid w:val="0057713B"/>
    <w:rsid w:val="005800BF"/>
    <w:rsid w:val="00580599"/>
    <w:rsid w:val="00581549"/>
    <w:rsid w:val="00581862"/>
    <w:rsid w:val="005819D9"/>
    <w:rsid w:val="00582279"/>
    <w:rsid w:val="00582680"/>
    <w:rsid w:val="00582AB2"/>
    <w:rsid w:val="00583012"/>
    <w:rsid w:val="00583255"/>
    <w:rsid w:val="005837CD"/>
    <w:rsid w:val="00583B3F"/>
    <w:rsid w:val="00583B77"/>
    <w:rsid w:val="005841C8"/>
    <w:rsid w:val="0058454D"/>
    <w:rsid w:val="005847B2"/>
    <w:rsid w:val="00584B20"/>
    <w:rsid w:val="00584DC0"/>
    <w:rsid w:val="00584E2A"/>
    <w:rsid w:val="00585EAF"/>
    <w:rsid w:val="00585ECA"/>
    <w:rsid w:val="00585F1E"/>
    <w:rsid w:val="0058613B"/>
    <w:rsid w:val="00586902"/>
    <w:rsid w:val="00586DB4"/>
    <w:rsid w:val="005873E9"/>
    <w:rsid w:val="0058744F"/>
    <w:rsid w:val="0058752D"/>
    <w:rsid w:val="00587A39"/>
    <w:rsid w:val="00587F78"/>
    <w:rsid w:val="00590365"/>
    <w:rsid w:val="00590A6A"/>
    <w:rsid w:val="00590E52"/>
    <w:rsid w:val="00590EE7"/>
    <w:rsid w:val="005912A1"/>
    <w:rsid w:val="005915B5"/>
    <w:rsid w:val="00591CD5"/>
    <w:rsid w:val="005921A8"/>
    <w:rsid w:val="0059276A"/>
    <w:rsid w:val="00592918"/>
    <w:rsid w:val="00592E0C"/>
    <w:rsid w:val="00593814"/>
    <w:rsid w:val="00594C19"/>
    <w:rsid w:val="00594FB8"/>
    <w:rsid w:val="0059511F"/>
    <w:rsid w:val="005952B8"/>
    <w:rsid w:val="005953A9"/>
    <w:rsid w:val="00595716"/>
    <w:rsid w:val="005963EA"/>
    <w:rsid w:val="00596567"/>
    <w:rsid w:val="00597124"/>
    <w:rsid w:val="005974A6"/>
    <w:rsid w:val="005976D9"/>
    <w:rsid w:val="00597C43"/>
    <w:rsid w:val="005A07DF"/>
    <w:rsid w:val="005A0DCB"/>
    <w:rsid w:val="005A0F46"/>
    <w:rsid w:val="005A1351"/>
    <w:rsid w:val="005A1F2E"/>
    <w:rsid w:val="005A317C"/>
    <w:rsid w:val="005A31C5"/>
    <w:rsid w:val="005A33E4"/>
    <w:rsid w:val="005A3B92"/>
    <w:rsid w:val="005A436D"/>
    <w:rsid w:val="005A4ADF"/>
    <w:rsid w:val="005A4CD4"/>
    <w:rsid w:val="005A53A8"/>
    <w:rsid w:val="005A5A4C"/>
    <w:rsid w:val="005A5D72"/>
    <w:rsid w:val="005A5FA0"/>
    <w:rsid w:val="005A6C24"/>
    <w:rsid w:val="005A7609"/>
    <w:rsid w:val="005B053B"/>
    <w:rsid w:val="005B0781"/>
    <w:rsid w:val="005B08FC"/>
    <w:rsid w:val="005B0C89"/>
    <w:rsid w:val="005B0E4D"/>
    <w:rsid w:val="005B1226"/>
    <w:rsid w:val="005B1451"/>
    <w:rsid w:val="005B189B"/>
    <w:rsid w:val="005B1AB4"/>
    <w:rsid w:val="005B1C17"/>
    <w:rsid w:val="005B1D49"/>
    <w:rsid w:val="005B1E03"/>
    <w:rsid w:val="005B1FBD"/>
    <w:rsid w:val="005B20EB"/>
    <w:rsid w:val="005B2539"/>
    <w:rsid w:val="005B29A6"/>
    <w:rsid w:val="005B383A"/>
    <w:rsid w:val="005B3DCC"/>
    <w:rsid w:val="005B3EA8"/>
    <w:rsid w:val="005B3ED0"/>
    <w:rsid w:val="005B4067"/>
    <w:rsid w:val="005B43CC"/>
    <w:rsid w:val="005B44D5"/>
    <w:rsid w:val="005B4906"/>
    <w:rsid w:val="005B49D6"/>
    <w:rsid w:val="005B4CD4"/>
    <w:rsid w:val="005B4DF1"/>
    <w:rsid w:val="005B4F8F"/>
    <w:rsid w:val="005B5639"/>
    <w:rsid w:val="005B578D"/>
    <w:rsid w:val="005B5920"/>
    <w:rsid w:val="005B5CF9"/>
    <w:rsid w:val="005B65EE"/>
    <w:rsid w:val="005B678A"/>
    <w:rsid w:val="005B68DA"/>
    <w:rsid w:val="005B6D3C"/>
    <w:rsid w:val="005C0E9A"/>
    <w:rsid w:val="005C1029"/>
    <w:rsid w:val="005C1309"/>
    <w:rsid w:val="005C141E"/>
    <w:rsid w:val="005C19AA"/>
    <w:rsid w:val="005C1DEB"/>
    <w:rsid w:val="005C22A1"/>
    <w:rsid w:val="005C2649"/>
    <w:rsid w:val="005C26B9"/>
    <w:rsid w:val="005C27C1"/>
    <w:rsid w:val="005C2855"/>
    <w:rsid w:val="005C2858"/>
    <w:rsid w:val="005C28C2"/>
    <w:rsid w:val="005C2A1F"/>
    <w:rsid w:val="005C2A94"/>
    <w:rsid w:val="005C32F3"/>
    <w:rsid w:val="005C3AFA"/>
    <w:rsid w:val="005C3BDA"/>
    <w:rsid w:val="005C3E94"/>
    <w:rsid w:val="005C419F"/>
    <w:rsid w:val="005C46DF"/>
    <w:rsid w:val="005C499F"/>
    <w:rsid w:val="005C4E04"/>
    <w:rsid w:val="005C5936"/>
    <w:rsid w:val="005C5CE7"/>
    <w:rsid w:val="005C65AD"/>
    <w:rsid w:val="005C6672"/>
    <w:rsid w:val="005C74AD"/>
    <w:rsid w:val="005C769F"/>
    <w:rsid w:val="005C77D2"/>
    <w:rsid w:val="005C79E3"/>
    <w:rsid w:val="005C7C99"/>
    <w:rsid w:val="005C7F93"/>
    <w:rsid w:val="005D012F"/>
    <w:rsid w:val="005D0830"/>
    <w:rsid w:val="005D0D6C"/>
    <w:rsid w:val="005D10F9"/>
    <w:rsid w:val="005D1405"/>
    <w:rsid w:val="005D18B5"/>
    <w:rsid w:val="005D1920"/>
    <w:rsid w:val="005D28C4"/>
    <w:rsid w:val="005D2A96"/>
    <w:rsid w:val="005D2D98"/>
    <w:rsid w:val="005D3C38"/>
    <w:rsid w:val="005D4BAE"/>
    <w:rsid w:val="005D4E2B"/>
    <w:rsid w:val="005D519C"/>
    <w:rsid w:val="005D5AC1"/>
    <w:rsid w:val="005D70E1"/>
    <w:rsid w:val="005D7416"/>
    <w:rsid w:val="005D7588"/>
    <w:rsid w:val="005D7E0A"/>
    <w:rsid w:val="005E02C4"/>
    <w:rsid w:val="005E068B"/>
    <w:rsid w:val="005E0B2D"/>
    <w:rsid w:val="005E0E81"/>
    <w:rsid w:val="005E0F99"/>
    <w:rsid w:val="005E0FDF"/>
    <w:rsid w:val="005E15D5"/>
    <w:rsid w:val="005E1BA4"/>
    <w:rsid w:val="005E1D52"/>
    <w:rsid w:val="005E236C"/>
    <w:rsid w:val="005E26DB"/>
    <w:rsid w:val="005E2771"/>
    <w:rsid w:val="005E2E3B"/>
    <w:rsid w:val="005E333D"/>
    <w:rsid w:val="005E34BF"/>
    <w:rsid w:val="005E396F"/>
    <w:rsid w:val="005E3A5D"/>
    <w:rsid w:val="005E3DE8"/>
    <w:rsid w:val="005E3F2E"/>
    <w:rsid w:val="005E41B3"/>
    <w:rsid w:val="005E4AE8"/>
    <w:rsid w:val="005E5135"/>
    <w:rsid w:val="005E555E"/>
    <w:rsid w:val="005E5806"/>
    <w:rsid w:val="005E61F3"/>
    <w:rsid w:val="005E6496"/>
    <w:rsid w:val="005E6688"/>
    <w:rsid w:val="005E6C47"/>
    <w:rsid w:val="005E7C7F"/>
    <w:rsid w:val="005F0A9E"/>
    <w:rsid w:val="005F0CEC"/>
    <w:rsid w:val="005F13BD"/>
    <w:rsid w:val="005F1819"/>
    <w:rsid w:val="005F2175"/>
    <w:rsid w:val="005F23DB"/>
    <w:rsid w:val="005F2D8A"/>
    <w:rsid w:val="005F2E00"/>
    <w:rsid w:val="005F354D"/>
    <w:rsid w:val="005F359A"/>
    <w:rsid w:val="005F3B16"/>
    <w:rsid w:val="005F3FAF"/>
    <w:rsid w:val="005F414A"/>
    <w:rsid w:val="005F452F"/>
    <w:rsid w:val="005F4CC5"/>
    <w:rsid w:val="005F4D27"/>
    <w:rsid w:val="005F5525"/>
    <w:rsid w:val="005F573E"/>
    <w:rsid w:val="005F5C9C"/>
    <w:rsid w:val="005F63E5"/>
    <w:rsid w:val="005F64FF"/>
    <w:rsid w:val="005F667B"/>
    <w:rsid w:val="005F7109"/>
    <w:rsid w:val="005F729B"/>
    <w:rsid w:val="005F7635"/>
    <w:rsid w:val="005F7856"/>
    <w:rsid w:val="0060022D"/>
    <w:rsid w:val="00600938"/>
    <w:rsid w:val="00600B12"/>
    <w:rsid w:val="00601144"/>
    <w:rsid w:val="00601254"/>
    <w:rsid w:val="00601267"/>
    <w:rsid w:val="00601325"/>
    <w:rsid w:val="0060230B"/>
    <w:rsid w:val="006023D3"/>
    <w:rsid w:val="00602785"/>
    <w:rsid w:val="00602FAF"/>
    <w:rsid w:val="00603360"/>
    <w:rsid w:val="006033AE"/>
    <w:rsid w:val="006036A9"/>
    <w:rsid w:val="006039E5"/>
    <w:rsid w:val="00603A6E"/>
    <w:rsid w:val="00603E77"/>
    <w:rsid w:val="00603E84"/>
    <w:rsid w:val="00604176"/>
    <w:rsid w:val="00604D18"/>
    <w:rsid w:val="00604F4E"/>
    <w:rsid w:val="00605074"/>
    <w:rsid w:val="006051E6"/>
    <w:rsid w:val="0060539B"/>
    <w:rsid w:val="00605DEC"/>
    <w:rsid w:val="00605FA5"/>
    <w:rsid w:val="0060631E"/>
    <w:rsid w:val="00606684"/>
    <w:rsid w:val="00606D5B"/>
    <w:rsid w:val="00606DD8"/>
    <w:rsid w:val="00607685"/>
    <w:rsid w:val="00607915"/>
    <w:rsid w:val="00607AB8"/>
    <w:rsid w:val="00607AD1"/>
    <w:rsid w:val="00607B69"/>
    <w:rsid w:val="00607C46"/>
    <w:rsid w:val="00611119"/>
    <w:rsid w:val="006114F1"/>
    <w:rsid w:val="006116AE"/>
    <w:rsid w:val="006118AF"/>
    <w:rsid w:val="00612085"/>
    <w:rsid w:val="0061234E"/>
    <w:rsid w:val="00612357"/>
    <w:rsid w:val="0061255F"/>
    <w:rsid w:val="0061273D"/>
    <w:rsid w:val="00612BC6"/>
    <w:rsid w:val="00612E83"/>
    <w:rsid w:val="006140B5"/>
    <w:rsid w:val="006140D6"/>
    <w:rsid w:val="006147BC"/>
    <w:rsid w:val="00614F6C"/>
    <w:rsid w:val="00614FB5"/>
    <w:rsid w:val="00615964"/>
    <w:rsid w:val="00615E62"/>
    <w:rsid w:val="006160B3"/>
    <w:rsid w:val="00616B76"/>
    <w:rsid w:val="00616D39"/>
    <w:rsid w:val="0061737A"/>
    <w:rsid w:val="00617692"/>
    <w:rsid w:val="00617877"/>
    <w:rsid w:val="00617AA2"/>
    <w:rsid w:val="00620141"/>
    <w:rsid w:val="00620E49"/>
    <w:rsid w:val="006215F1"/>
    <w:rsid w:val="00621CA3"/>
    <w:rsid w:val="00622B27"/>
    <w:rsid w:val="00622BC2"/>
    <w:rsid w:val="006230E1"/>
    <w:rsid w:val="00623179"/>
    <w:rsid w:val="0062333F"/>
    <w:rsid w:val="006237D4"/>
    <w:rsid w:val="0062415B"/>
    <w:rsid w:val="0062453A"/>
    <w:rsid w:val="00624B0B"/>
    <w:rsid w:val="00624DA2"/>
    <w:rsid w:val="00624EB4"/>
    <w:rsid w:val="00625445"/>
    <w:rsid w:val="00625EE6"/>
    <w:rsid w:val="006261B7"/>
    <w:rsid w:val="00626309"/>
    <w:rsid w:val="0062645A"/>
    <w:rsid w:val="00626976"/>
    <w:rsid w:val="00626B6F"/>
    <w:rsid w:val="00627C06"/>
    <w:rsid w:val="00630555"/>
    <w:rsid w:val="006307BD"/>
    <w:rsid w:val="00630856"/>
    <w:rsid w:val="00630B05"/>
    <w:rsid w:val="00630DAD"/>
    <w:rsid w:val="00630EAB"/>
    <w:rsid w:val="006311C2"/>
    <w:rsid w:val="006315AA"/>
    <w:rsid w:val="006315D1"/>
    <w:rsid w:val="006319B1"/>
    <w:rsid w:val="00631ACB"/>
    <w:rsid w:val="00631CE0"/>
    <w:rsid w:val="00632452"/>
    <w:rsid w:val="00632CD9"/>
    <w:rsid w:val="00632EEC"/>
    <w:rsid w:val="00632EFA"/>
    <w:rsid w:val="00633109"/>
    <w:rsid w:val="00633D94"/>
    <w:rsid w:val="00634614"/>
    <w:rsid w:val="006347E2"/>
    <w:rsid w:val="00634A30"/>
    <w:rsid w:val="00634FCE"/>
    <w:rsid w:val="006351C6"/>
    <w:rsid w:val="006356CE"/>
    <w:rsid w:val="00636252"/>
    <w:rsid w:val="006371BC"/>
    <w:rsid w:val="00637C19"/>
    <w:rsid w:val="00637F1F"/>
    <w:rsid w:val="006402D5"/>
    <w:rsid w:val="00640AA6"/>
    <w:rsid w:val="00640B25"/>
    <w:rsid w:val="00640CC2"/>
    <w:rsid w:val="00640CC6"/>
    <w:rsid w:val="00640E07"/>
    <w:rsid w:val="00641059"/>
    <w:rsid w:val="0064109F"/>
    <w:rsid w:val="006412F4"/>
    <w:rsid w:val="0064194E"/>
    <w:rsid w:val="00641C83"/>
    <w:rsid w:val="006434D9"/>
    <w:rsid w:val="00643588"/>
    <w:rsid w:val="0064436A"/>
    <w:rsid w:val="006444E3"/>
    <w:rsid w:val="0064481D"/>
    <w:rsid w:val="006453F0"/>
    <w:rsid w:val="00645D97"/>
    <w:rsid w:val="00645FA2"/>
    <w:rsid w:val="00646396"/>
    <w:rsid w:val="0064656B"/>
    <w:rsid w:val="0064661F"/>
    <w:rsid w:val="00646A64"/>
    <w:rsid w:val="0064791E"/>
    <w:rsid w:val="00650123"/>
    <w:rsid w:val="00650249"/>
    <w:rsid w:val="00650465"/>
    <w:rsid w:val="006505BF"/>
    <w:rsid w:val="00650936"/>
    <w:rsid w:val="00650ABC"/>
    <w:rsid w:val="00650CF1"/>
    <w:rsid w:val="00650DE6"/>
    <w:rsid w:val="00650EE2"/>
    <w:rsid w:val="00651908"/>
    <w:rsid w:val="00651AAF"/>
    <w:rsid w:val="00651CFF"/>
    <w:rsid w:val="006521AA"/>
    <w:rsid w:val="006525A1"/>
    <w:rsid w:val="0065299D"/>
    <w:rsid w:val="00653115"/>
    <w:rsid w:val="0065372B"/>
    <w:rsid w:val="00654077"/>
    <w:rsid w:val="006541E8"/>
    <w:rsid w:val="0065424E"/>
    <w:rsid w:val="0065449F"/>
    <w:rsid w:val="00655016"/>
    <w:rsid w:val="006552C5"/>
    <w:rsid w:val="0065534B"/>
    <w:rsid w:val="00655B3E"/>
    <w:rsid w:val="00656536"/>
    <w:rsid w:val="00656C7C"/>
    <w:rsid w:val="00656D53"/>
    <w:rsid w:val="00657375"/>
    <w:rsid w:val="006573E9"/>
    <w:rsid w:val="006573F0"/>
    <w:rsid w:val="00657A59"/>
    <w:rsid w:val="00660271"/>
    <w:rsid w:val="006608C3"/>
    <w:rsid w:val="00661992"/>
    <w:rsid w:val="00661AAC"/>
    <w:rsid w:val="006620AA"/>
    <w:rsid w:val="006620DF"/>
    <w:rsid w:val="006621C9"/>
    <w:rsid w:val="006622D8"/>
    <w:rsid w:val="00663269"/>
    <w:rsid w:val="0066354F"/>
    <w:rsid w:val="00663A9D"/>
    <w:rsid w:val="006654D8"/>
    <w:rsid w:val="006654E1"/>
    <w:rsid w:val="00665CCB"/>
    <w:rsid w:val="00665F32"/>
    <w:rsid w:val="00666114"/>
    <w:rsid w:val="00666AC0"/>
    <w:rsid w:val="00666EF7"/>
    <w:rsid w:val="00666FE2"/>
    <w:rsid w:val="0066721A"/>
    <w:rsid w:val="0066729F"/>
    <w:rsid w:val="00667621"/>
    <w:rsid w:val="00667732"/>
    <w:rsid w:val="0066773D"/>
    <w:rsid w:val="00667C85"/>
    <w:rsid w:val="00667D5E"/>
    <w:rsid w:val="00670497"/>
    <w:rsid w:val="00670B6D"/>
    <w:rsid w:val="0067100B"/>
    <w:rsid w:val="00671AA5"/>
    <w:rsid w:val="00671F5B"/>
    <w:rsid w:val="006720E2"/>
    <w:rsid w:val="0067212A"/>
    <w:rsid w:val="0067231D"/>
    <w:rsid w:val="00672729"/>
    <w:rsid w:val="00672942"/>
    <w:rsid w:val="00672D7A"/>
    <w:rsid w:val="00673082"/>
    <w:rsid w:val="006730F4"/>
    <w:rsid w:val="00673568"/>
    <w:rsid w:val="00673764"/>
    <w:rsid w:val="00673A52"/>
    <w:rsid w:val="0067417A"/>
    <w:rsid w:val="00674337"/>
    <w:rsid w:val="006743CD"/>
    <w:rsid w:val="006744B5"/>
    <w:rsid w:val="006745CA"/>
    <w:rsid w:val="00674FE5"/>
    <w:rsid w:val="00675334"/>
    <w:rsid w:val="00675650"/>
    <w:rsid w:val="00676859"/>
    <w:rsid w:val="00676F7C"/>
    <w:rsid w:val="00677451"/>
    <w:rsid w:val="006779F1"/>
    <w:rsid w:val="00677BE3"/>
    <w:rsid w:val="006802F7"/>
    <w:rsid w:val="006806FB"/>
    <w:rsid w:val="00680705"/>
    <w:rsid w:val="00680F8F"/>
    <w:rsid w:val="00680FA2"/>
    <w:rsid w:val="00681252"/>
    <w:rsid w:val="0068133E"/>
    <w:rsid w:val="00682125"/>
    <w:rsid w:val="0068274A"/>
    <w:rsid w:val="00682CA2"/>
    <w:rsid w:val="0068365D"/>
    <w:rsid w:val="00683A0A"/>
    <w:rsid w:val="00683C7C"/>
    <w:rsid w:val="0068483A"/>
    <w:rsid w:val="00684BC7"/>
    <w:rsid w:val="00684D67"/>
    <w:rsid w:val="006854C4"/>
    <w:rsid w:val="0068575D"/>
    <w:rsid w:val="00686216"/>
    <w:rsid w:val="0068628C"/>
    <w:rsid w:val="006864B5"/>
    <w:rsid w:val="00686577"/>
    <w:rsid w:val="00686D3D"/>
    <w:rsid w:val="00686E9F"/>
    <w:rsid w:val="006872F7"/>
    <w:rsid w:val="00687D88"/>
    <w:rsid w:val="00687EDB"/>
    <w:rsid w:val="00687F24"/>
    <w:rsid w:val="00690288"/>
    <w:rsid w:val="0069063C"/>
    <w:rsid w:val="00690727"/>
    <w:rsid w:val="006908DC"/>
    <w:rsid w:val="00690E59"/>
    <w:rsid w:val="00690E76"/>
    <w:rsid w:val="00690FE6"/>
    <w:rsid w:val="006917CB"/>
    <w:rsid w:val="00692674"/>
    <w:rsid w:val="006927AD"/>
    <w:rsid w:val="00692B99"/>
    <w:rsid w:val="00692DB7"/>
    <w:rsid w:val="00693C16"/>
    <w:rsid w:val="00693EC1"/>
    <w:rsid w:val="00693F28"/>
    <w:rsid w:val="00693F4E"/>
    <w:rsid w:val="006943C1"/>
    <w:rsid w:val="006945D3"/>
    <w:rsid w:val="006946E1"/>
    <w:rsid w:val="00694D70"/>
    <w:rsid w:val="00695308"/>
    <w:rsid w:val="00696533"/>
    <w:rsid w:val="00696F1B"/>
    <w:rsid w:val="00697168"/>
    <w:rsid w:val="006975D5"/>
    <w:rsid w:val="0069781C"/>
    <w:rsid w:val="00697B53"/>
    <w:rsid w:val="00697E43"/>
    <w:rsid w:val="006A0964"/>
    <w:rsid w:val="006A0AD7"/>
    <w:rsid w:val="006A1619"/>
    <w:rsid w:val="006A248F"/>
    <w:rsid w:val="006A2CC3"/>
    <w:rsid w:val="006A2F2D"/>
    <w:rsid w:val="006A2FEB"/>
    <w:rsid w:val="006A4633"/>
    <w:rsid w:val="006A48A4"/>
    <w:rsid w:val="006A4AF8"/>
    <w:rsid w:val="006A4BA6"/>
    <w:rsid w:val="006A4F97"/>
    <w:rsid w:val="006A5929"/>
    <w:rsid w:val="006A5E56"/>
    <w:rsid w:val="006A67F2"/>
    <w:rsid w:val="006A6946"/>
    <w:rsid w:val="006A6AB5"/>
    <w:rsid w:val="006A6C4B"/>
    <w:rsid w:val="006A6E82"/>
    <w:rsid w:val="006A714C"/>
    <w:rsid w:val="006A7CA1"/>
    <w:rsid w:val="006A7F8F"/>
    <w:rsid w:val="006B06BF"/>
    <w:rsid w:val="006B0B8A"/>
    <w:rsid w:val="006B0C3B"/>
    <w:rsid w:val="006B1CBC"/>
    <w:rsid w:val="006B1EBD"/>
    <w:rsid w:val="006B1F80"/>
    <w:rsid w:val="006B202A"/>
    <w:rsid w:val="006B2348"/>
    <w:rsid w:val="006B2DF2"/>
    <w:rsid w:val="006B2F3B"/>
    <w:rsid w:val="006B3381"/>
    <w:rsid w:val="006B37A1"/>
    <w:rsid w:val="006B385A"/>
    <w:rsid w:val="006B3DC7"/>
    <w:rsid w:val="006B3FA0"/>
    <w:rsid w:val="006B43AE"/>
    <w:rsid w:val="006B47B2"/>
    <w:rsid w:val="006B4B8B"/>
    <w:rsid w:val="006B568E"/>
    <w:rsid w:val="006B587F"/>
    <w:rsid w:val="006B613C"/>
    <w:rsid w:val="006B6530"/>
    <w:rsid w:val="006B6BC1"/>
    <w:rsid w:val="006B7003"/>
    <w:rsid w:val="006B71B2"/>
    <w:rsid w:val="006B71D6"/>
    <w:rsid w:val="006B7353"/>
    <w:rsid w:val="006B7E52"/>
    <w:rsid w:val="006C0277"/>
    <w:rsid w:val="006C051F"/>
    <w:rsid w:val="006C0832"/>
    <w:rsid w:val="006C0E37"/>
    <w:rsid w:val="006C181A"/>
    <w:rsid w:val="006C2057"/>
    <w:rsid w:val="006C2240"/>
    <w:rsid w:val="006C2444"/>
    <w:rsid w:val="006C2564"/>
    <w:rsid w:val="006C2855"/>
    <w:rsid w:val="006C326B"/>
    <w:rsid w:val="006C32C8"/>
    <w:rsid w:val="006C37EE"/>
    <w:rsid w:val="006C41C7"/>
    <w:rsid w:val="006C4665"/>
    <w:rsid w:val="006C4B97"/>
    <w:rsid w:val="006C4E03"/>
    <w:rsid w:val="006C4EA7"/>
    <w:rsid w:val="006C5061"/>
    <w:rsid w:val="006C5700"/>
    <w:rsid w:val="006C585F"/>
    <w:rsid w:val="006C5EC0"/>
    <w:rsid w:val="006C635D"/>
    <w:rsid w:val="006C6BF8"/>
    <w:rsid w:val="006C6F1C"/>
    <w:rsid w:val="006C7014"/>
    <w:rsid w:val="006C7149"/>
    <w:rsid w:val="006C7892"/>
    <w:rsid w:val="006C78D0"/>
    <w:rsid w:val="006C7E14"/>
    <w:rsid w:val="006C7F93"/>
    <w:rsid w:val="006D026E"/>
    <w:rsid w:val="006D1203"/>
    <w:rsid w:val="006D1587"/>
    <w:rsid w:val="006D190C"/>
    <w:rsid w:val="006D1FF7"/>
    <w:rsid w:val="006D207A"/>
    <w:rsid w:val="006D2173"/>
    <w:rsid w:val="006D26FB"/>
    <w:rsid w:val="006D2717"/>
    <w:rsid w:val="006D2835"/>
    <w:rsid w:val="006D2E82"/>
    <w:rsid w:val="006D3753"/>
    <w:rsid w:val="006D395D"/>
    <w:rsid w:val="006D3B04"/>
    <w:rsid w:val="006D3C9C"/>
    <w:rsid w:val="006D40ED"/>
    <w:rsid w:val="006D4D75"/>
    <w:rsid w:val="006D4D98"/>
    <w:rsid w:val="006D5495"/>
    <w:rsid w:val="006D5A99"/>
    <w:rsid w:val="006D61FF"/>
    <w:rsid w:val="006D6354"/>
    <w:rsid w:val="006D6F78"/>
    <w:rsid w:val="006D795A"/>
    <w:rsid w:val="006E00A2"/>
    <w:rsid w:val="006E0854"/>
    <w:rsid w:val="006E0D20"/>
    <w:rsid w:val="006E0FCD"/>
    <w:rsid w:val="006E10A8"/>
    <w:rsid w:val="006E1121"/>
    <w:rsid w:val="006E121B"/>
    <w:rsid w:val="006E174D"/>
    <w:rsid w:val="006E1EBE"/>
    <w:rsid w:val="006E2350"/>
    <w:rsid w:val="006E26AD"/>
    <w:rsid w:val="006E2A68"/>
    <w:rsid w:val="006E2BAC"/>
    <w:rsid w:val="006E3247"/>
    <w:rsid w:val="006E36A4"/>
    <w:rsid w:val="006E440A"/>
    <w:rsid w:val="006E46DF"/>
    <w:rsid w:val="006E4D51"/>
    <w:rsid w:val="006E50EB"/>
    <w:rsid w:val="006E535B"/>
    <w:rsid w:val="006E5953"/>
    <w:rsid w:val="006E5EFA"/>
    <w:rsid w:val="006E628A"/>
    <w:rsid w:val="006E64C1"/>
    <w:rsid w:val="006E66FD"/>
    <w:rsid w:val="006E6980"/>
    <w:rsid w:val="006E6BC9"/>
    <w:rsid w:val="006E6EEA"/>
    <w:rsid w:val="006E7512"/>
    <w:rsid w:val="006E780E"/>
    <w:rsid w:val="006F0000"/>
    <w:rsid w:val="006F052E"/>
    <w:rsid w:val="006F176C"/>
    <w:rsid w:val="006F281A"/>
    <w:rsid w:val="006F293E"/>
    <w:rsid w:val="006F2AAF"/>
    <w:rsid w:val="006F3534"/>
    <w:rsid w:val="006F3892"/>
    <w:rsid w:val="006F3C86"/>
    <w:rsid w:val="006F3F79"/>
    <w:rsid w:val="006F4002"/>
    <w:rsid w:val="006F4254"/>
    <w:rsid w:val="006F4414"/>
    <w:rsid w:val="006F44FF"/>
    <w:rsid w:val="006F4984"/>
    <w:rsid w:val="006F50C1"/>
    <w:rsid w:val="006F5282"/>
    <w:rsid w:val="006F6335"/>
    <w:rsid w:val="006F665A"/>
    <w:rsid w:val="006F6BA5"/>
    <w:rsid w:val="006F6D90"/>
    <w:rsid w:val="006F6F3C"/>
    <w:rsid w:val="006F712E"/>
    <w:rsid w:val="006F7DFA"/>
    <w:rsid w:val="007000A8"/>
    <w:rsid w:val="007001EB"/>
    <w:rsid w:val="0070024B"/>
    <w:rsid w:val="0070031A"/>
    <w:rsid w:val="007008E2"/>
    <w:rsid w:val="00700D24"/>
    <w:rsid w:val="00700E28"/>
    <w:rsid w:val="00701253"/>
    <w:rsid w:val="00701307"/>
    <w:rsid w:val="00701620"/>
    <w:rsid w:val="0070186E"/>
    <w:rsid w:val="0070187A"/>
    <w:rsid w:val="00701E3E"/>
    <w:rsid w:val="007021D2"/>
    <w:rsid w:val="00702225"/>
    <w:rsid w:val="0070329F"/>
    <w:rsid w:val="00703FA8"/>
    <w:rsid w:val="00703FD7"/>
    <w:rsid w:val="007048C6"/>
    <w:rsid w:val="00704A11"/>
    <w:rsid w:val="00705400"/>
    <w:rsid w:val="00705A8B"/>
    <w:rsid w:val="00707DA6"/>
    <w:rsid w:val="00707DF0"/>
    <w:rsid w:val="00710012"/>
    <w:rsid w:val="00710A74"/>
    <w:rsid w:val="00710FCA"/>
    <w:rsid w:val="00711786"/>
    <w:rsid w:val="00711B6E"/>
    <w:rsid w:val="00711CDA"/>
    <w:rsid w:val="00712364"/>
    <w:rsid w:val="00712410"/>
    <w:rsid w:val="0071262D"/>
    <w:rsid w:val="00712938"/>
    <w:rsid w:val="00712FFA"/>
    <w:rsid w:val="00713752"/>
    <w:rsid w:val="00713933"/>
    <w:rsid w:val="0071475C"/>
    <w:rsid w:val="00714C78"/>
    <w:rsid w:val="00714DC3"/>
    <w:rsid w:val="00715149"/>
    <w:rsid w:val="00715999"/>
    <w:rsid w:val="00715E56"/>
    <w:rsid w:val="00716685"/>
    <w:rsid w:val="00716A05"/>
    <w:rsid w:val="00716A44"/>
    <w:rsid w:val="00716C1F"/>
    <w:rsid w:val="00717254"/>
    <w:rsid w:val="0071761C"/>
    <w:rsid w:val="0071769A"/>
    <w:rsid w:val="00717702"/>
    <w:rsid w:val="00717C13"/>
    <w:rsid w:val="00720386"/>
    <w:rsid w:val="007204D9"/>
    <w:rsid w:val="0072068B"/>
    <w:rsid w:val="00720C61"/>
    <w:rsid w:val="00720E90"/>
    <w:rsid w:val="0072126D"/>
    <w:rsid w:val="00721350"/>
    <w:rsid w:val="007217BD"/>
    <w:rsid w:val="00721DCD"/>
    <w:rsid w:val="00721EC6"/>
    <w:rsid w:val="00722012"/>
    <w:rsid w:val="00722097"/>
    <w:rsid w:val="007220A1"/>
    <w:rsid w:val="00722315"/>
    <w:rsid w:val="00722346"/>
    <w:rsid w:val="00722AA0"/>
    <w:rsid w:val="00723AF4"/>
    <w:rsid w:val="007240C7"/>
    <w:rsid w:val="00724143"/>
    <w:rsid w:val="00725139"/>
    <w:rsid w:val="007253F9"/>
    <w:rsid w:val="00725B9D"/>
    <w:rsid w:val="00725C4D"/>
    <w:rsid w:val="007262B4"/>
    <w:rsid w:val="00726F08"/>
    <w:rsid w:val="00727208"/>
    <w:rsid w:val="007274B8"/>
    <w:rsid w:val="007275F6"/>
    <w:rsid w:val="00727689"/>
    <w:rsid w:val="007278CB"/>
    <w:rsid w:val="00727A7F"/>
    <w:rsid w:val="00727C17"/>
    <w:rsid w:val="00727DC1"/>
    <w:rsid w:val="007302B8"/>
    <w:rsid w:val="00730815"/>
    <w:rsid w:val="00730AA0"/>
    <w:rsid w:val="00731942"/>
    <w:rsid w:val="00731F71"/>
    <w:rsid w:val="007325FA"/>
    <w:rsid w:val="00732C17"/>
    <w:rsid w:val="0073328D"/>
    <w:rsid w:val="007342A4"/>
    <w:rsid w:val="007344AE"/>
    <w:rsid w:val="007348A0"/>
    <w:rsid w:val="007348B1"/>
    <w:rsid w:val="00735038"/>
    <w:rsid w:val="007350A9"/>
    <w:rsid w:val="0073568E"/>
    <w:rsid w:val="00735F86"/>
    <w:rsid w:val="00736162"/>
    <w:rsid w:val="00736289"/>
    <w:rsid w:val="00736E1F"/>
    <w:rsid w:val="0073785D"/>
    <w:rsid w:val="00737C7A"/>
    <w:rsid w:val="00737DD5"/>
    <w:rsid w:val="00737F43"/>
    <w:rsid w:val="00740093"/>
    <w:rsid w:val="00740293"/>
    <w:rsid w:val="00740A99"/>
    <w:rsid w:val="007415D7"/>
    <w:rsid w:val="0074191D"/>
    <w:rsid w:val="00741CD3"/>
    <w:rsid w:val="0074209F"/>
    <w:rsid w:val="0074223E"/>
    <w:rsid w:val="007423E1"/>
    <w:rsid w:val="007426A0"/>
    <w:rsid w:val="00742838"/>
    <w:rsid w:val="00742954"/>
    <w:rsid w:val="00743636"/>
    <w:rsid w:val="0074368D"/>
    <w:rsid w:val="00743A48"/>
    <w:rsid w:val="00743FF5"/>
    <w:rsid w:val="00744343"/>
    <w:rsid w:val="00744793"/>
    <w:rsid w:val="00744C8D"/>
    <w:rsid w:val="007455BE"/>
    <w:rsid w:val="00745C89"/>
    <w:rsid w:val="00745DC1"/>
    <w:rsid w:val="0074640A"/>
    <w:rsid w:val="0074651F"/>
    <w:rsid w:val="007468AE"/>
    <w:rsid w:val="007473A8"/>
    <w:rsid w:val="00747957"/>
    <w:rsid w:val="0074796E"/>
    <w:rsid w:val="00747D1C"/>
    <w:rsid w:val="00747DAC"/>
    <w:rsid w:val="00750774"/>
    <w:rsid w:val="00750F75"/>
    <w:rsid w:val="0075142F"/>
    <w:rsid w:val="00752320"/>
    <w:rsid w:val="00752F2B"/>
    <w:rsid w:val="00753693"/>
    <w:rsid w:val="00753A77"/>
    <w:rsid w:val="00754549"/>
    <w:rsid w:val="00754566"/>
    <w:rsid w:val="00754B2D"/>
    <w:rsid w:val="00754DA9"/>
    <w:rsid w:val="00755491"/>
    <w:rsid w:val="0075577A"/>
    <w:rsid w:val="00755849"/>
    <w:rsid w:val="00756141"/>
    <w:rsid w:val="00756707"/>
    <w:rsid w:val="00756711"/>
    <w:rsid w:val="007572AA"/>
    <w:rsid w:val="00757578"/>
    <w:rsid w:val="00757839"/>
    <w:rsid w:val="00757E8B"/>
    <w:rsid w:val="007601C8"/>
    <w:rsid w:val="007602A0"/>
    <w:rsid w:val="0076108C"/>
    <w:rsid w:val="007613CF"/>
    <w:rsid w:val="007614A6"/>
    <w:rsid w:val="007615C9"/>
    <w:rsid w:val="00761615"/>
    <w:rsid w:val="007616F9"/>
    <w:rsid w:val="00762206"/>
    <w:rsid w:val="00762366"/>
    <w:rsid w:val="00762962"/>
    <w:rsid w:val="00762E8D"/>
    <w:rsid w:val="007630AB"/>
    <w:rsid w:val="007630AC"/>
    <w:rsid w:val="007630DD"/>
    <w:rsid w:val="00763C45"/>
    <w:rsid w:val="0076413B"/>
    <w:rsid w:val="007641FB"/>
    <w:rsid w:val="00764416"/>
    <w:rsid w:val="00764763"/>
    <w:rsid w:val="00764967"/>
    <w:rsid w:val="00765B18"/>
    <w:rsid w:val="007662B2"/>
    <w:rsid w:val="007664F0"/>
    <w:rsid w:val="007666F4"/>
    <w:rsid w:val="00766824"/>
    <w:rsid w:val="00766E37"/>
    <w:rsid w:val="00767158"/>
    <w:rsid w:val="00767298"/>
    <w:rsid w:val="00767E08"/>
    <w:rsid w:val="00770182"/>
    <w:rsid w:val="007702A9"/>
    <w:rsid w:val="00770446"/>
    <w:rsid w:val="007707E0"/>
    <w:rsid w:val="00770E32"/>
    <w:rsid w:val="0077109D"/>
    <w:rsid w:val="00771792"/>
    <w:rsid w:val="00771BE2"/>
    <w:rsid w:val="007727E5"/>
    <w:rsid w:val="00772A8B"/>
    <w:rsid w:val="007738AA"/>
    <w:rsid w:val="0077395E"/>
    <w:rsid w:val="00773C23"/>
    <w:rsid w:val="00773D70"/>
    <w:rsid w:val="0077427C"/>
    <w:rsid w:val="007747BC"/>
    <w:rsid w:val="00775029"/>
    <w:rsid w:val="007757C0"/>
    <w:rsid w:val="00775AEA"/>
    <w:rsid w:val="00775B95"/>
    <w:rsid w:val="00775D29"/>
    <w:rsid w:val="00776866"/>
    <w:rsid w:val="00776EC6"/>
    <w:rsid w:val="0077703D"/>
    <w:rsid w:val="007770A9"/>
    <w:rsid w:val="00777599"/>
    <w:rsid w:val="007775C4"/>
    <w:rsid w:val="00777BB5"/>
    <w:rsid w:val="007800E1"/>
    <w:rsid w:val="0078013C"/>
    <w:rsid w:val="0078040E"/>
    <w:rsid w:val="00780641"/>
    <w:rsid w:val="0078067E"/>
    <w:rsid w:val="00780A8C"/>
    <w:rsid w:val="00781037"/>
    <w:rsid w:val="0078104A"/>
    <w:rsid w:val="00781124"/>
    <w:rsid w:val="0078164E"/>
    <w:rsid w:val="00781701"/>
    <w:rsid w:val="00781B44"/>
    <w:rsid w:val="00781D8F"/>
    <w:rsid w:val="00781ECB"/>
    <w:rsid w:val="00782374"/>
    <w:rsid w:val="0078244D"/>
    <w:rsid w:val="007827D9"/>
    <w:rsid w:val="00782D72"/>
    <w:rsid w:val="00782EC5"/>
    <w:rsid w:val="007832D5"/>
    <w:rsid w:val="00783546"/>
    <w:rsid w:val="0078365D"/>
    <w:rsid w:val="007838B3"/>
    <w:rsid w:val="00783E19"/>
    <w:rsid w:val="00783EB7"/>
    <w:rsid w:val="007840B2"/>
    <w:rsid w:val="00784184"/>
    <w:rsid w:val="007841AD"/>
    <w:rsid w:val="00784ACD"/>
    <w:rsid w:val="00784B3F"/>
    <w:rsid w:val="00784C7C"/>
    <w:rsid w:val="00785494"/>
    <w:rsid w:val="00785754"/>
    <w:rsid w:val="0078647E"/>
    <w:rsid w:val="007864C5"/>
    <w:rsid w:val="007869F4"/>
    <w:rsid w:val="007879B5"/>
    <w:rsid w:val="00787A30"/>
    <w:rsid w:val="00787C10"/>
    <w:rsid w:val="0079017A"/>
    <w:rsid w:val="007903C0"/>
    <w:rsid w:val="0079042E"/>
    <w:rsid w:val="00790B32"/>
    <w:rsid w:val="00790F8E"/>
    <w:rsid w:val="007911EE"/>
    <w:rsid w:val="007912B2"/>
    <w:rsid w:val="00792616"/>
    <w:rsid w:val="00792B3F"/>
    <w:rsid w:val="0079311E"/>
    <w:rsid w:val="0079317F"/>
    <w:rsid w:val="007933E4"/>
    <w:rsid w:val="007938DC"/>
    <w:rsid w:val="00794436"/>
    <w:rsid w:val="007944C0"/>
    <w:rsid w:val="007949E8"/>
    <w:rsid w:val="00794CF2"/>
    <w:rsid w:val="007952F6"/>
    <w:rsid w:val="00795443"/>
    <w:rsid w:val="00795515"/>
    <w:rsid w:val="00796192"/>
    <w:rsid w:val="007963CD"/>
    <w:rsid w:val="00796A12"/>
    <w:rsid w:val="007972E7"/>
    <w:rsid w:val="00797721"/>
    <w:rsid w:val="0079799E"/>
    <w:rsid w:val="007A0289"/>
    <w:rsid w:val="007A048D"/>
    <w:rsid w:val="007A04A1"/>
    <w:rsid w:val="007A05A0"/>
    <w:rsid w:val="007A0878"/>
    <w:rsid w:val="007A09F6"/>
    <w:rsid w:val="007A1111"/>
    <w:rsid w:val="007A1338"/>
    <w:rsid w:val="007A2947"/>
    <w:rsid w:val="007A2D7A"/>
    <w:rsid w:val="007A3416"/>
    <w:rsid w:val="007A3BD0"/>
    <w:rsid w:val="007A42D0"/>
    <w:rsid w:val="007A49FF"/>
    <w:rsid w:val="007A4F1E"/>
    <w:rsid w:val="007A5268"/>
    <w:rsid w:val="007A528A"/>
    <w:rsid w:val="007A5C18"/>
    <w:rsid w:val="007A630C"/>
    <w:rsid w:val="007A6452"/>
    <w:rsid w:val="007A692A"/>
    <w:rsid w:val="007A69B7"/>
    <w:rsid w:val="007A6B34"/>
    <w:rsid w:val="007A71A1"/>
    <w:rsid w:val="007A7205"/>
    <w:rsid w:val="007A7495"/>
    <w:rsid w:val="007A7B5E"/>
    <w:rsid w:val="007A7E40"/>
    <w:rsid w:val="007B0355"/>
    <w:rsid w:val="007B0546"/>
    <w:rsid w:val="007B0693"/>
    <w:rsid w:val="007B1392"/>
    <w:rsid w:val="007B21A1"/>
    <w:rsid w:val="007B2818"/>
    <w:rsid w:val="007B2922"/>
    <w:rsid w:val="007B2C2B"/>
    <w:rsid w:val="007B2E4D"/>
    <w:rsid w:val="007B3DC3"/>
    <w:rsid w:val="007B46A8"/>
    <w:rsid w:val="007B490B"/>
    <w:rsid w:val="007B4B7B"/>
    <w:rsid w:val="007B4CC1"/>
    <w:rsid w:val="007B4D72"/>
    <w:rsid w:val="007B4FFA"/>
    <w:rsid w:val="007B506D"/>
    <w:rsid w:val="007B570A"/>
    <w:rsid w:val="007B57F1"/>
    <w:rsid w:val="007B5921"/>
    <w:rsid w:val="007B5E84"/>
    <w:rsid w:val="007B63EB"/>
    <w:rsid w:val="007B6952"/>
    <w:rsid w:val="007B71A1"/>
    <w:rsid w:val="007B78CB"/>
    <w:rsid w:val="007C02EE"/>
    <w:rsid w:val="007C06CB"/>
    <w:rsid w:val="007C0AAF"/>
    <w:rsid w:val="007C0FAF"/>
    <w:rsid w:val="007C16B6"/>
    <w:rsid w:val="007C1F72"/>
    <w:rsid w:val="007C20D2"/>
    <w:rsid w:val="007C2ABF"/>
    <w:rsid w:val="007C2B77"/>
    <w:rsid w:val="007C392E"/>
    <w:rsid w:val="007C3B31"/>
    <w:rsid w:val="007C4404"/>
    <w:rsid w:val="007C4DE8"/>
    <w:rsid w:val="007C4E8F"/>
    <w:rsid w:val="007C502A"/>
    <w:rsid w:val="007C506F"/>
    <w:rsid w:val="007C5213"/>
    <w:rsid w:val="007C5314"/>
    <w:rsid w:val="007C548E"/>
    <w:rsid w:val="007C55A1"/>
    <w:rsid w:val="007C5865"/>
    <w:rsid w:val="007C59C1"/>
    <w:rsid w:val="007C615B"/>
    <w:rsid w:val="007C625F"/>
    <w:rsid w:val="007C62C6"/>
    <w:rsid w:val="007C6B6B"/>
    <w:rsid w:val="007C6BDE"/>
    <w:rsid w:val="007C700C"/>
    <w:rsid w:val="007C73C3"/>
    <w:rsid w:val="007C7974"/>
    <w:rsid w:val="007D00B5"/>
    <w:rsid w:val="007D0BF1"/>
    <w:rsid w:val="007D0C13"/>
    <w:rsid w:val="007D0EAF"/>
    <w:rsid w:val="007D0EB2"/>
    <w:rsid w:val="007D1AF7"/>
    <w:rsid w:val="007D1B32"/>
    <w:rsid w:val="007D1CB1"/>
    <w:rsid w:val="007D243C"/>
    <w:rsid w:val="007D2B45"/>
    <w:rsid w:val="007D3187"/>
    <w:rsid w:val="007D3389"/>
    <w:rsid w:val="007D34E6"/>
    <w:rsid w:val="007D3501"/>
    <w:rsid w:val="007D3E56"/>
    <w:rsid w:val="007D4019"/>
    <w:rsid w:val="007D46BC"/>
    <w:rsid w:val="007D482F"/>
    <w:rsid w:val="007D4BCD"/>
    <w:rsid w:val="007D4C0E"/>
    <w:rsid w:val="007D4CCF"/>
    <w:rsid w:val="007D5065"/>
    <w:rsid w:val="007D51DB"/>
    <w:rsid w:val="007D58FE"/>
    <w:rsid w:val="007D5A54"/>
    <w:rsid w:val="007D6155"/>
    <w:rsid w:val="007D638B"/>
    <w:rsid w:val="007D63C0"/>
    <w:rsid w:val="007D6D09"/>
    <w:rsid w:val="007D6ED2"/>
    <w:rsid w:val="007D726D"/>
    <w:rsid w:val="007D72EB"/>
    <w:rsid w:val="007D7453"/>
    <w:rsid w:val="007D7489"/>
    <w:rsid w:val="007D7B75"/>
    <w:rsid w:val="007D7C31"/>
    <w:rsid w:val="007E01B4"/>
    <w:rsid w:val="007E01E3"/>
    <w:rsid w:val="007E063C"/>
    <w:rsid w:val="007E0726"/>
    <w:rsid w:val="007E0838"/>
    <w:rsid w:val="007E154E"/>
    <w:rsid w:val="007E1662"/>
    <w:rsid w:val="007E1744"/>
    <w:rsid w:val="007E1BBA"/>
    <w:rsid w:val="007E1C22"/>
    <w:rsid w:val="007E22CB"/>
    <w:rsid w:val="007E253D"/>
    <w:rsid w:val="007E30B0"/>
    <w:rsid w:val="007E3301"/>
    <w:rsid w:val="007E35BD"/>
    <w:rsid w:val="007E3704"/>
    <w:rsid w:val="007E3AA4"/>
    <w:rsid w:val="007E4014"/>
    <w:rsid w:val="007E41D7"/>
    <w:rsid w:val="007E42F8"/>
    <w:rsid w:val="007E47E9"/>
    <w:rsid w:val="007E4906"/>
    <w:rsid w:val="007E4A56"/>
    <w:rsid w:val="007E4C56"/>
    <w:rsid w:val="007E52E9"/>
    <w:rsid w:val="007E56B0"/>
    <w:rsid w:val="007E5AB5"/>
    <w:rsid w:val="007E5CC8"/>
    <w:rsid w:val="007E5D4D"/>
    <w:rsid w:val="007E5E0D"/>
    <w:rsid w:val="007E6435"/>
    <w:rsid w:val="007E6976"/>
    <w:rsid w:val="007E6EEB"/>
    <w:rsid w:val="007E6F65"/>
    <w:rsid w:val="007E7E1A"/>
    <w:rsid w:val="007F005E"/>
    <w:rsid w:val="007F04F8"/>
    <w:rsid w:val="007F0801"/>
    <w:rsid w:val="007F0924"/>
    <w:rsid w:val="007F0A26"/>
    <w:rsid w:val="007F0CCE"/>
    <w:rsid w:val="007F188F"/>
    <w:rsid w:val="007F2161"/>
    <w:rsid w:val="007F23D3"/>
    <w:rsid w:val="007F2CB7"/>
    <w:rsid w:val="007F2D89"/>
    <w:rsid w:val="007F2EF8"/>
    <w:rsid w:val="007F32C7"/>
    <w:rsid w:val="007F33EF"/>
    <w:rsid w:val="007F33F9"/>
    <w:rsid w:val="007F352E"/>
    <w:rsid w:val="007F3CB2"/>
    <w:rsid w:val="007F3F72"/>
    <w:rsid w:val="007F3FAC"/>
    <w:rsid w:val="007F4C73"/>
    <w:rsid w:val="007F4FF2"/>
    <w:rsid w:val="007F5372"/>
    <w:rsid w:val="007F59D9"/>
    <w:rsid w:val="007F62C1"/>
    <w:rsid w:val="007F6455"/>
    <w:rsid w:val="007F691C"/>
    <w:rsid w:val="007F6FF4"/>
    <w:rsid w:val="007F71B2"/>
    <w:rsid w:val="007F74DB"/>
    <w:rsid w:val="007F7621"/>
    <w:rsid w:val="007F79E0"/>
    <w:rsid w:val="007F7A23"/>
    <w:rsid w:val="007F7FB4"/>
    <w:rsid w:val="00801146"/>
    <w:rsid w:val="00801504"/>
    <w:rsid w:val="008016EC"/>
    <w:rsid w:val="00801DA5"/>
    <w:rsid w:val="0080222B"/>
    <w:rsid w:val="008031D2"/>
    <w:rsid w:val="0080382B"/>
    <w:rsid w:val="008038A2"/>
    <w:rsid w:val="00803B64"/>
    <w:rsid w:val="00803CB1"/>
    <w:rsid w:val="00803D1E"/>
    <w:rsid w:val="00804340"/>
    <w:rsid w:val="008045C2"/>
    <w:rsid w:val="008045F8"/>
    <w:rsid w:val="0080479F"/>
    <w:rsid w:val="00804FC7"/>
    <w:rsid w:val="00806107"/>
    <w:rsid w:val="00806934"/>
    <w:rsid w:val="00806DE0"/>
    <w:rsid w:val="00806E63"/>
    <w:rsid w:val="00807036"/>
    <w:rsid w:val="008078DC"/>
    <w:rsid w:val="0080795A"/>
    <w:rsid w:val="00807F4C"/>
    <w:rsid w:val="008103EE"/>
    <w:rsid w:val="008105D6"/>
    <w:rsid w:val="00810A84"/>
    <w:rsid w:val="00810AA5"/>
    <w:rsid w:val="008111BB"/>
    <w:rsid w:val="00811ABF"/>
    <w:rsid w:val="00811C4A"/>
    <w:rsid w:val="00811D05"/>
    <w:rsid w:val="00811DAA"/>
    <w:rsid w:val="00811FC6"/>
    <w:rsid w:val="00812105"/>
    <w:rsid w:val="00812284"/>
    <w:rsid w:val="00813112"/>
    <w:rsid w:val="00813503"/>
    <w:rsid w:val="0081399C"/>
    <w:rsid w:val="00813B10"/>
    <w:rsid w:val="00813D08"/>
    <w:rsid w:val="008143A4"/>
    <w:rsid w:val="008146CD"/>
    <w:rsid w:val="008147DF"/>
    <w:rsid w:val="00814E53"/>
    <w:rsid w:val="0081534C"/>
    <w:rsid w:val="00815A1D"/>
    <w:rsid w:val="00815C4D"/>
    <w:rsid w:val="0081649E"/>
    <w:rsid w:val="00816F46"/>
    <w:rsid w:val="0081702B"/>
    <w:rsid w:val="0081717D"/>
    <w:rsid w:val="0081730D"/>
    <w:rsid w:val="008177E5"/>
    <w:rsid w:val="00817AD3"/>
    <w:rsid w:val="00817DB8"/>
    <w:rsid w:val="00817F48"/>
    <w:rsid w:val="00820067"/>
    <w:rsid w:val="0082062C"/>
    <w:rsid w:val="0082065A"/>
    <w:rsid w:val="00820A4D"/>
    <w:rsid w:val="00820DC4"/>
    <w:rsid w:val="00820E4B"/>
    <w:rsid w:val="00820EC2"/>
    <w:rsid w:val="00821132"/>
    <w:rsid w:val="0082174A"/>
    <w:rsid w:val="00821F29"/>
    <w:rsid w:val="008221C3"/>
    <w:rsid w:val="00822414"/>
    <w:rsid w:val="00822A54"/>
    <w:rsid w:val="00822CCB"/>
    <w:rsid w:val="008242B2"/>
    <w:rsid w:val="0082455E"/>
    <w:rsid w:val="008245CC"/>
    <w:rsid w:val="00824AF8"/>
    <w:rsid w:val="00824D02"/>
    <w:rsid w:val="00824E38"/>
    <w:rsid w:val="008250B9"/>
    <w:rsid w:val="00825119"/>
    <w:rsid w:val="0082515E"/>
    <w:rsid w:val="008255AC"/>
    <w:rsid w:val="008257B4"/>
    <w:rsid w:val="008260AC"/>
    <w:rsid w:val="00826AEA"/>
    <w:rsid w:val="00826D55"/>
    <w:rsid w:val="00827862"/>
    <w:rsid w:val="00830F24"/>
    <w:rsid w:val="00830F86"/>
    <w:rsid w:val="008310F4"/>
    <w:rsid w:val="00831A3A"/>
    <w:rsid w:val="00831AC8"/>
    <w:rsid w:val="00831D81"/>
    <w:rsid w:val="00831D98"/>
    <w:rsid w:val="00831DBB"/>
    <w:rsid w:val="008332CC"/>
    <w:rsid w:val="008333A5"/>
    <w:rsid w:val="0083385A"/>
    <w:rsid w:val="0083386A"/>
    <w:rsid w:val="00833CBE"/>
    <w:rsid w:val="00834376"/>
    <w:rsid w:val="0083487C"/>
    <w:rsid w:val="00834B20"/>
    <w:rsid w:val="00834F3A"/>
    <w:rsid w:val="008357B9"/>
    <w:rsid w:val="00835B44"/>
    <w:rsid w:val="008361C5"/>
    <w:rsid w:val="00836E6B"/>
    <w:rsid w:val="00837030"/>
    <w:rsid w:val="0083706C"/>
    <w:rsid w:val="008374CB"/>
    <w:rsid w:val="00837C9C"/>
    <w:rsid w:val="00840BBD"/>
    <w:rsid w:val="00840CEC"/>
    <w:rsid w:val="008411F4"/>
    <w:rsid w:val="008415BF"/>
    <w:rsid w:val="00841843"/>
    <w:rsid w:val="00842853"/>
    <w:rsid w:val="0084290D"/>
    <w:rsid w:val="00842BCE"/>
    <w:rsid w:val="00842D2D"/>
    <w:rsid w:val="00842FA0"/>
    <w:rsid w:val="0084312D"/>
    <w:rsid w:val="00843419"/>
    <w:rsid w:val="00843952"/>
    <w:rsid w:val="00843959"/>
    <w:rsid w:val="00843E72"/>
    <w:rsid w:val="00844611"/>
    <w:rsid w:val="00844D6C"/>
    <w:rsid w:val="00844E4D"/>
    <w:rsid w:val="0084512C"/>
    <w:rsid w:val="00846158"/>
    <w:rsid w:val="008462BD"/>
    <w:rsid w:val="008465AB"/>
    <w:rsid w:val="00846737"/>
    <w:rsid w:val="0084714A"/>
    <w:rsid w:val="00847151"/>
    <w:rsid w:val="00850881"/>
    <w:rsid w:val="008508C9"/>
    <w:rsid w:val="008509D5"/>
    <w:rsid w:val="00850A7F"/>
    <w:rsid w:val="008510D8"/>
    <w:rsid w:val="00851A68"/>
    <w:rsid w:val="0085206B"/>
    <w:rsid w:val="00852356"/>
    <w:rsid w:val="00852A4A"/>
    <w:rsid w:val="00852AAB"/>
    <w:rsid w:val="008531CA"/>
    <w:rsid w:val="008531EF"/>
    <w:rsid w:val="00853363"/>
    <w:rsid w:val="0085388B"/>
    <w:rsid w:val="00853A16"/>
    <w:rsid w:val="00853B04"/>
    <w:rsid w:val="00853B65"/>
    <w:rsid w:val="00853F1C"/>
    <w:rsid w:val="0085409C"/>
    <w:rsid w:val="0085441C"/>
    <w:rsid w:val="008548E2"/>
    <w:rsid w:val="0085567B"/>
    <w:rsid w:val="008557EA"/>
    <w:rsid w:val="00855820"/>
    <w:rsid w:val="00855B82"/>
    <w:rsid w:val="00855CE0"/>
    <w:rsid w:val="00856573"/>
    <w:rsid w:val="00856D6F"/>
    <w:rsid w:val="00857AF4"/>
    <w:rsid w:val="00857AFA"/>
    <w:rsid w:val="00860567"/>
    <w:rsid w:val="00860E9E"/>
    <w:rsid w:val="00860F10"/>
    <w:rsid w:val="008616F1"/>
    <w:rsid w:val="00862C75"/>
    <w:rsid w:val="00862D27"/>
    <w:rsid w:val="00862E95"/>
    <w:rsid w:val="008633B4"/>
    <w:rsid w:val="00863C7E"/>
    <w:rsid w:val="00863E4E"/>
    <w:rsid w:val="008648BE"/>
    <w:rsid w:val="00864B29"/>
    <w:rsid w:val="008657BF"/>
    <w:rsid w:val="00865A16"/>
    <w:rsid w:val="00865A5D"/>
    <w:rsid w:val="00865CED"/>
    <w:rsid w:val="00865F44"/>
    <w:rsid w:val="008661FF"/>
    <w:rsid w:val="00866274"/>
    <w:rsid w:val="00866354"/>
    <w:rsid w:val="008665F0"/>
    <w:rsid w:val="00866708"/>
    <w:rsid w:val="008668FD"/>
    <w:rsid w:val="008672C0"/>
    <w:rsid w:val="008675CF"/>
    <w:rsid w:val="00867CCD"/>
    <w:rsid w:val="00870D36"/>
    <w:rsid w:val="0087146E"/>
    <w:rsid w:val="008721FC"/>
    <w:rsid w:val="00872D43"/>
    <w:rsid w:val="00872E01"/>
    <w:rsid w:val="00873267"/>
    <w:rsid w:val="00873F06"/>
    <w:rsid w:val="00874368"/>
    <w:rsid w:val="0087465A"/>
    <w:rsid w:val="00874834"/>
    <w:rsid w:val="00874910"/>
    <w:rsid w:val="00874E3D"/>
    <w:rsid w:val="00875977"/>
    <w:rsid w:val="00875AA3"/>
    <w:rsid w:val="00875E08"/>
    <w:rsid w:val="00876949"/>
    <w:rsid w:val="00877176"/>
    <w:rsid w:val="008775A9"/>
    <w:rsid w:val="00877627"/>
    <w:rsid w:val="00877DFF"/>
    <w:rsid w:val="00877E03"/>
    <w:rsid w:val="00877E31"/>
    <w:rsid w:val="008804A2"/>
    <w:rsid w:val="0088098E"/>
    <w:rsid w:val="00880BA6"/>
    <w:rsid w:val="008813E4"/>
    <w:rsid w:val="00881B48"/>
    <w:rsid w:val="00881B5A"/>
    <w:rsid w:val="008821C0"/>
    <w:rsid w:val="0088220D"/>
    <w:rsid w:val="0088288E"/>
    <w:rsid w:val="00882E9A"/>
    <w:rsid w:val="00882EF3"/>
    <w:rsid w:val="00883418"/>
    <w:rsid w:val="00883FEE"/>
    <w:rsid w:val="008840F3"/>
    <w:rsid w:val="008841C3"/>
    <w:rsid w:val="00884528"/>
    <w:rsid w:val="00884FD3"/>
    <w:rsid w:val="00885292"/>
    <w:rsid w:val="00885577"/>
    <w:rsid w:val="0088584F"/>
    <w:rsid w:val="00885ABB"/>
    <w:rsid w:val="00886500"/>
    <w:rsid w:val="0088651C"/>
    <w:rsid w:val="008867CF"/>
    <w:rsid w:val="00886E21"/>
    <w:rsid w:val="008873D1"/>
    <w:rsid w:val="0088753B"/>
    <w:rsid w:val="008875E8"/>
    <w:rsid w:val="00887A58"/>
    <w:rsid w:val="0089010E"/>
    <w:rsid w:val="008902C5"/>
    <w:rsid w:val="00890449"/>
    <w:rsid w:val="008905DE"/>
    <w:rsid w:val="00890DCA"/>
    <w:rsid w:val="00890E29"/>
    <w:rsid w:val="00891522"/>
    <w:rsid w:val="00891E12"/>
    <w:rsid w:val="00892ABA"/>
    <w:rsid w:val="008931D4"/>
    <w:rsid w:val="008934E1"/>
    <w:rsid w:val="008942FC"/>
    <w:rsid w:val="00894455"/>
    <w:rsid w:val="0089542E"/>
    <w:rsid w:val="0089599E"/>
    <w:rsid w:val="00895A16"/>
    <w:rsid w:val="0089635A"/>
    <w:rsid w:val="008963F7"/>
    <w:rsid w:val="008964E1"/>
    <w:rsid w:val="0089652D"/>
    <w:rsid w:val="00896531"/>
    <w:rsid w:val="00897606"/>
    <w:rsid w:val="0089776D"/>
    <w:rsid w:val="0089779F"/>
    <w:rsid w:val="00897CFA"/>
    <w:rsid w:val="00897E20"/>
    <w:rsid w:val="008A0194"/>
    <w:rsid w:val="008A136D"/>
    <w:rsid w:val="008A26AF"/>
    <w:rsid w:val="008A2CCE"/>
    <w:rsid w:val="008A32AD"/>
    <w:rsid w:val="008A3425"/>
    <w:rsid w:val="008A34FC"/>
    <w:rsid w:val="008A3598"/>
    <w:rsid w:val="008A35C9"/>
    <w:rsid w:val="008A3653"/>
    <w:rsid w:val="008A3B65"/>
    <w:rsid w:val="008A433B"/>
    <w:rsid w:val="008A44A3"/>
    <w:rsid w:val="008A4513"/>
    <w:rsid w:val="008A4972"/>
    <w:rsid w:val="008A55F0"/>
    <w:rsid w:val="008A59E9"/>
    <w:rsid w:val="008A5C34"/>
    <w:rsid w:val="008A5D87"/>
    <w:rsid w:val="008A62D2"/>
    <w:rsid w:val="008A662C"/>
    <w:rsid w:val="008A6F27"/>
    <w:rsid w:val="008A7296"/>
    <w:rsid w:val="008A7406"/>
    <w:rsid w:val="008A76CE"/>
    <w:rsid w:val="008A76D9"/>
    <w:rsid w:val="008B06EC"/>
    <w:rsid w:val="008B098C"/>
    <w:rsid w:val="008B0C07"/>
    <w:rsid w:val="008B0C7D"/>
    <w:rsid w:val="008B109A"/>
    <w:rsid w:val="008B1106"/>
    <w:rsid w:val="008B14C5"/>
    <w:rsid w:val="008B1E26"/>
    <w:rsid w:val="008B1FD4"/>
    <w:rsid w:val="008B3A7A"/>
    <w:rsid w:val="008B3DC7"/>
    <w:rsid w:val="008B4985"/>
    <w:rsid w:val="008B4B6A"/>
    <w:rsid w:val="008B4DC5"/>
    <w:rsid w:val="008B4DCB"/>
    <w:rsid w:val="008B63CD"/>
    <w:rsid w:val="008B64D7"/>
    <w:rsid w:val="008B6980"/>
    <w:rsid w:val="008B6A98"/>
    <w:rsid w:val="008B6C6B"/>
    <w:rsid w:val="008B6FC5"/>
    <w:rsid w:val="008B6FF4"/>
    <w:rsid w:val="008B771A"/>
    <w:rsid w:val="008B7911"/>
    <w:rsid w:val="008B7FC9"/>
    <w:rsid w:val="008C0382"/>
    <w:rsid w:val="008C0B3A"/>
    <w:rsid w:val="008C0D09"/>
    <w:rsid w:val="008C16CE"/>
    <w:rsid w:val="008C18BC"/>
    <w:rsid w:val="008C1951"/>
    <w:rsid w:val="008C2B08"/>
    <w:rsid w:val="008C2DE0"/>
    <w:rsid w:val="008C2FF3"/>
    <w:rsid w:val="008C30B6"/>
    <w:rsid w:val="008C31AE"/>
    <w:rsid w:val="008C36C2"/>
    <w:rsid w:val="008C3C43"/>
    <w:rsid w:val="008C3C4B"/>
    <w:rsid w:val="008C3CE3"/>
    <w:rsid w:val="008C42B2"/>
    <w:rsid w:val="008C431F"/>
    <w:rsid w:val="008C43D9"/>
    <w:rsid w:val="008C4A2F"/>
    <w:rsid w:val="008C4CA7"/>
    <w:rsid w:val="008C4F1D"/>
    <w:rsid w:val="008C4F7E"/>
    <w:rsid w:val="008C4FA1"/>
    <w:rsid w:val="008C501A"/>
    <w:rsid w:val="008C5097"/>
    <w:rsid w:val="008C59E0"/>
    <w:rsid w:val="008C5F1D"/>
    <w:rsid w:val="008C5FD3"/>
    <w:rsid w:val="008C63EF"/>
    <w:rsid w:val="008C6DB6"/>
    <w:rsid w:val="008C71ED"/>
    <w:rsid w:val="008C7866"/>
    <w:rsid w:val="008C7952"/>
    <w:rsid w:val="008C7A7A"/>
    <w:rsid w:val="008D018B"/>
    <w:rsid w:val="008D0249"/>
    <w:rsid w:val="008D1475"/>
    <w:rsid w:val="008D17D2"/>
    <w:rsid w:val="008D3B21"/>
    <w:rsid w:val="008D40B5"/>
    <w:rsid w:val="008D41C1"/>
    <w:rsid w:val="008D484E"/>
    <w:rsid w:val="008D496D"/>
    <w:rsid w:val="008D4E01"/>
    <w:rsid w:val="008D51CA"/>
    <w:rsid w:val="008D5521"/>
    <w:rsid w:val="008D59C1"/>
    <w:rsid w:val="008D5E7C"/>
    <w:rsid w:val="008D67AD"/>
    <w:rsid w:val="008D709C"/>
    <w:rsid w:val="008D71CC"/>
    <w:rsid w:val="008D79EB"/>
    <w:rsid w:val="008D7BBA"/>
    <w:rsid w:val="008E0258"/>
    <w:rsid w:val="008E0297"/>
    <w:rsid w:val="008E0530"/>
    <w:rsid w:val="008E0B6A"/>
    <w:rsid w:val="008E0E0E"/>
    <w:rsid w:val="008E0F28"/>
    <w:rsid w:val="008E1252"/>
    <w:rsid w:val="008E15FC"/>
    <w:rsid w:val="008E1BE4"/>
    <w:rsid w:val="008E1CC5"/>
    <w:rsid w:val="008E1DF6"/>
    <w:rsid w:val="008E24E3"/>
    <w:rsid w:val="008E257A"/>
    <w:rsid w:val="008E25C1"/>
    <w:rsid w:val="008E25E3"/>
    <w:rsid w:val="008E28BE"/>
    <w:rsid w:val="008E2CB6"/>
    <w:rsid w:val="008E326C"/>
    <w:rsid w:val="008E327B"/>
    <w:rsid w:val="008E39C9"/>
    <w:rsid w:val="008E39CB"/>
    <w:rsid w:val="008E4177"/>
    <w:rsid w:val="008E4560"/>
    <w:rsid w:val="008E47F9"/>
    <w:rsid w:val="008E4A87"/>
    <w:rsid w:val="008E4BB5"/>
    <w:rsid w:val="008E4CCD"/>
    <w:rsid w:val="008E4E70"/>
    <w:rsid w:val="008E51C0"/>
    <w:rsid w:val="008E530A"/>
    <w:rsid w:val="008E53C6"/>
    <w:rsid w:val="008E5C31"/>
    <w:rsid w:val="008E5CAE"/>
    <w:rsid w:val="008E5DA6"/>
    <w:rsid w:val="008E6203"/>
    <w:rsid w:val="008E6584"/>
    <w:rsid w:val="008E6D8B"/>
    <w:rsid w:val="008E7531"/>
    <w:rsid w:val="008E75D1"/>
    <w:rsid w:val="008E7A47"/>
    <w:rsid w:val="008E7BB8"/>
    <w:rsid w:val="008E7CD5"/>
    <w:rsid w:val="008F0A95"/>
    <w:rsid w:val="008F0BB5"/>
    <w:rsid w:val="008F0CAA"/>
    <w:rsid w:val="008F0CD6"/>
    <w:rsid w:val="008F0CDC"/>
    <w:rsid w:val="008F0E73"/>
    <w:rsid w:val="008F0F27"/>
    <w:rsid w:val="008F122C"/>
    <w:rsid w:val="008F128F"/>
    <w:rsid w:val="008F136D"/>
    <w:rsid w:val="008F3048"/>
    <w:rsid w:val="008F3B82"/>
    <w:rsid w:val="008F3D58"/>
    <w:rsid w:val="008F421D"/>
    <w:rsid w:val="008F461A"/>
    <w:rsid w:val="008F4CCE"/>
    <w:rsid w:val="008F4E1B"/>
    <w:rsid w:val="008F4EC2"/>
    <w:rsid w:val="008F5249"/>
    <w:rsid w:val="008F526F"/>
    <w:rsid w:val="008F5446"/>
    <w:rsid w:val="008F55FA"/>
    <w:rsid w:val="008F5D97"/>
    <w:rsid w:val="008F5F15"/>
    <w:rsid w:val="008F7071"/>
    <w:rsid w:val="008F709E"/>
    <w:rsid w:val="00900A17"/>
    <w:rsid w:val="00900F44"/>
    <w:rsid w:val="009011D1"/>
    <w:rsid w:val="00901427"/>
    <w:rsid w:val="009019BD"/>
    <w:rsid w:val="00901C83"/>
    <w:rsid w:val="00901DF7"/>
    <w:rsid w:val="00901FE9"/>
    <w:rsid w:val="009020EF"/>
    <w:rsid w:val="00902197"/>
    <w:rsid w:val="00902C87"/>
    <w:rsid w:val="00902E3C"/>
    <w:rsid w:val="00903029"/>
    <w:rsid w:val="009030EC"/>
    <w:rsid w:val="00903152"/>
    <w:rsid w:val="0090346F"/>
    <w:rsid w:val="00903A24"/>
    <w:rsid w:val="00903B3A"/>
    <w:rsid w:val="00903B5D"/>
    <w:rsid w:val="00903D47"/>
    <w:rsid w:val="0090438C"/>
    <w:rsid w:val="00904A57"/>
    <w:rsid w:val="00904DFA"/>
    <w:rsid w:val="00905166"/>
    <w:rsid w:val="00905315"/>
    <w:rsid w:val="00905532"/>
    <w:rsid w:val="00905CAA"/>
    <w:rsid w:val="0090645B"/>
    <w:rsid w:val="009067C1"/>
    <w:rsid w:val="00906B68"/>
    <w:rsid w:val="00906C86"/>
    <w:rsid w:val="00906F01"/>
    <w:rsid w:val="009073E3"/>
    <w:rsid w:val="00907893"/>
    <w:rsid w:val="00907E82"/>
    <w:rsid w:val="0091087F"/>
    <w:rsid w:val="009108A0"/>
    <w:rsid w:val="00910B46"/>
    <w:rsid w:val="00910BF9"/>
    <w:rsid w:val="00911677"/>
    <w:rsid w:val="0091167B"/>
    <w:rsid w:val="0091180A"/>
    <w:rsid w:val="00911F09"/>
    <w:rsid w:val="0091245C"/>
    <w:rsid w:val="009127EA"/>
    <w:rsid w:val="009128FC"/>
    <w:rsid w:val="00912A78"/>
    <w:rsid w:val="00913397"/>
    <w:rsid w:val="00913431"/>
    <w:rsid w:val="009135F9"/>
    <w:rsid w:val="0091395F"/>
    <w:rsid w:val="009145A2"/>
    <w:rsid w:val="00914643"/>
    <w:rsid w:val="00914825"/>
    <w:rsid w:val="00914867"/>
    <w:rsid w:val="00914A76"/>
    <w:rsid w:val="009159CC"/>
    <w:rsid w:val="0091643B"/>
    <w:rsid w:val="00916752"/>
    <w:rsid w:val="00916994"/>
    <w:rsid w:val="00917029"/>
    <w:rsid w:val="0091747F"/>
    <w:rsid w:val="009177B5"/>
    <w:rsid w:val="00917C5C"/>
    <w:rsid w:val="00920022"/>
    <w:rsid w:val="00920227"/>
    <w:rsid w:val="0092138F"/>
    <w:rsid w:val="009214BF"/>
    <w:rsid w:val="0092227C"/>
    <w:rsid w:val="00922DA4"/>
    <w:rsid w:val="00922DE7"/>
    <w:rsid w:val="009233F5"/>
    <w:rsid w:val="00923686"/>
    <w:rsid w:val="00923F60"/>
    <w:rsid w:val="0092407C"/>
    <w:rsid w:val="00924BA3"/>
    <w:rsid w:val="00924D3B"/>
    <w:rsid w:val="00925925"/>
    <w:rsid w:val="00925D4B"/>
    <w:rsid w:val="00925DC0"/>
    <w:rsid w:val="00925F02"/>
    <w:rsid w:val="00926A54"/>
    <w:rsid w:val="00926C65"/>
    <w:rsid w:val="00926D44"/>
    <w:rsid w:val="00926D7D"/>
    <w:rsid w:val="00927510"/>
    <w:rsid w:val="00927EFF"/>
    <w:rsid w:val="00930057"/>
    <w:rsid w:val="0093022A"/>
    <w:rsid w:val="0093069E"/>
    <w:rsid w:val="00930C13"/>
    <w:rsid w:val="00930CA2"/>
    <w:rsid w:val="009314C8"/>
    <w:rsid w:val="00931938"/>
    <w:rsid w:val="00931B87"/>
    <w:rsid w:val="00931E89"/>
    <w:rsid w:val="009321EA"/>
    <w:rsid w:val="009325AC"/>
    <w:rsid w:val="00933074"/>
    <w:rsid w:val="00933187"/>
    <w:rsid w:val="009332B3"/>
    <w:rsid w:val="00933A9A"/>
    <w:rsid w:val="00933AEC"/>
    <w:rsid w:val="00934036"/>
    <w:rsid w:val="00934203"/>
    <w:rsid w:val="0093431B"/>
    <w:rsid w:val="0093457B"/>
    <w:rsid w:val="009345E4"/>
    <w:rsid w:val="00934D44"/>
    <w:rsid w:val="0093501F"/>
    <w:rsid w:val="00935099"/>
    <w:rsid w:val="0093512A"/>
    <w:rsid w:val="00935223"/>
    <w:rsid w:val="009352D8"/>
    <w:rsid w:val="00935878"/>
    <w:rsid w:val="00935C7E"/>
    <w:rsid w:val="00936135"/>
    <w:rsid w:val="009361E3"/>
    <w:rsid w:val="00936868"/>
    <w:rsid w:val="00936FC0"/>
    <w:rsid w:val="00936FEC"/>
    <w:rsid w:val="0093728A"/>
    <w:rsid w:val="00937579"/>
    <w:rsid w:val="0093759C"/>
    <w:rsid w:val="009375A0"/>
    <w:rsid w:val="009403FB"/>
    <w:rsid w:val="00940CA8"/>
    <w:rsid w:val="009411E3"/>
    <w:rsid w:val="009414AB"/>
    <w:rsid w:val="00941568"/>
    <w:rsid w:val="00941EFB"/>
    <w:rsid w:val="00943608"/>
    <w:rsid w:val="0094399B"/>
    <w:rsid w:val="00943B9F"/>
    <w:rsid w:val="00943D75"/>
    <w:rsid w:val="00943E22"/>
    <w:rsid w:val="00943EE8"/>
    <w:rsid w:val="00944024"/>
    <w:rsid w:val="0094402D"/>
    <w:rsid w:val="0094415F"/>
    <w:rsid w:val="0094456D"/>
    <w:rsid w:val="0094461E"/>
    <w:rsid w:val="00945019"/>
    <w:rsid w:val="009450D4"/>
    <w:rsid w:val="00945294"/>
    <w:rsid w:val="0094584B"/>
    <w:rsid w:val="00945A35"/>
    <w:rsid w:val="00945C2F"/>
    <w:rsid w:val="00945C7D"/>
    <w:rsid w:val="00945E4E"/>
    <w:rsid w:val="009464B3"/>
    <w:rsid w:val="0094667E"/>
    <w:rsid w:val="009466DE"/>
    <w:rsid w:val="009467F0"/>
    <w:rsid w:val="00946D09"/>
    <w:rsid w:val="00946D0C"/>
    <w:rsid w:val="00946EF5"/>
    <w:rsid w:val="0094718B"/>
    <w:rsid w:val="0094732C"/>
    <w:rsid w:val="0094790E"/>
    <w:rsid w:val="00947A77"/>
    <w:rsid w:val="00947B4A"/>
    <w:rsid w:val="00950356"/>
    <w:rsid w:val="009506E3"/>
    <w:rsid w:val="00951042"/>
    <w:rsid w:val="009511A5"/>
    <w:rsid w:val="0095147F"/>
    <w:rsid w:val="00951805"/>
    <w:rsid w:val="00951826"/>
    <w:rsid w:val="009522F1"/>
    <w:rsid w:val="00952403"/>
    <w:rsid w:val="0095266A"/>
    <w:rsid w:val="009527D6"/>
    <w:rsid w:val="00952AAC"/>
    <w:rsid w:val="00952DCA"/>
    <w:rsid w:val="00953254"/>
    <w:rsid w:val="00953785"/>
    <w:rsid w:val="00953832"/>
    <w:rsid w:val="00953EC7"/>
    <w:rsid w:val="00954548"/>
    <w:rsid w:val="00954BD3"/>
    <w:rsid w:val="00954D80"/>
    <w:rsid w:val="00954EAB"/>
    <w:rsid w:val="00954EBB"/>
    <w:rsid w:val="009557A6"/>
    <w:rsid w:val="00955C43"/>
    <w:rsid w:val="00956026"/>
    <w:rsid w:val="00957A9E"/>
    <w:rsid w:val="00957F53"/>
    <w:rsid w:val="0096027F"/>
    <w:rsid w:val="00960476"/>
    <w:rsid w:val="009605B9"/>
    <w:rsid w:val="00960654"/>
    <w:rsid w:val="00960C84"/>
    <w:rsid w:val="00960F6A"/>
    <w:rsid w:val="0096120D"/>
    <w:rsid w:val="009615D3"/>
    <w:rsid w:val="0096196A"/>
    <w:rsid w:val="00962353"/>
    <w:rsid w:val="00962806"/>
    <w:rsid w:val="00962870"/>
    <w:rsid w:val="00962892"/>
    <w:rsid w:val="00962A6E"/>
    <w:rsid w:val="00963E49"/>
    <w:rsid w:val="009644D0"/>
    <w:rsid w:val="00964A6A"/>
    <w:rsid w:val="00964C4B"/>
    <w:rsid w:val="00964F4D"/>
    <w:rsid w:val="00964FEA"/>
    <w:rsid w:val="0096504C"/>
    <w:rsid w:val="009651AA"/>
    <w:rsid w:val="0096525F"/>
    <w:rsid w:val="0096531D"/>
    <w:rsid w:val="0096576F"/>
    <w:rsid w:val="009658B5"/>
    <w:rsid w:val="00965946"/>
    <w:rsid w:val="00966459"/>
    <w:rsid w:val="0096647D"/>
    <w:rsid w:val="009664B3"/>
    <w:rsid w:val="00967374"/>
    <w:rsid w:val="009676A5"/>
    <w:rsid w:val="009678AB"/>
    <w:rsid w:val="00967B18"/>
    <w:rsid w:val="0097008F"/>
    <w:rsid w:val="00970372"/>
    <w:rsid w:val="00970788"/>
    <w:rsid w:val="00971243"/>
    <w:rsid w:val="00971335"/>
    <w:rsid w:val="0097171A"/>
    <w:rsid w:val="00971BEE"/>
    <w:rsid w:val="00972210"/>
    <w:rsid w:val="00972354"/>
    <w:rsid w:val="00972786"/>
    <w:rsid w:val="00972BA3"/>
    <w:rsid w:val="00972DBD"/>
    <w:rsid w:val="00972E6B"/>
    <w:rsid w:val="00972E78"/>
    <w:rsid w:val="009732A7"/>
    <w:rsid w:val="00973628"/>
    <w:rsid w:val="009738B1"/>
    <w:rsid w:val="009739FE"/>
    <w:rsid w:val="00973E8B"/>
    <w:rsid w:val="00973EC0"/>
    <w:rsid w:val="00973F86"/>
    <w:rsid w:val="00973F8F"/>
    <w:rsid w:val="00974044"/>
    <w:rsid w:val="00974055"/>
    <w:rsid w:val="009740B1"/>
    <w:rsid w:val="009740FC"/>
    <w:rsid w:val="00974126"/>
    <w:rsid w:val="009742B2"/>
    <w:rsid w:val="0097437A"/>
    <w:rsid w:val="0097459E"/>
    <w:rsid w:val="009747E6"/>
    <w:rsid w:val="009748F7"/>
    <w:rsid w:val="009749EA"/>
    <w:rsid w:val="00974A0B"/>
    <w:rsid w:val="00974E9A"/>
    <w:rsid w:val="00975272"/>
    <w:rsid w:val="009760D4"/>
    <w:rsid w:val="00976100"/>
    <w:rsid w:val="009765EF"/>
    <w:rsid w:val="00977061"/>
    <w:rsid w:val="009770CC"/>
    <w:rsid w:val="00977775"/>
    <w:rsid w:val="00977921"/>
    <w:rsid w:val="00977E16"/>
    <w:rsid w:val="00977EFC"/>
    <w:rsid w:val="0098113C"/>
    <w:rsid w:val="00981AFB"/>
    <w:rsid w:val="00981C59"/>
    <w:rsid w:val="00981DFA"/>
    <w:rsid w:val="00981F76"/>
    <w:rsid w:val="009822F1"/>
    <w:rsid w:val="00982C72"/>
    <w:rsid w:val="009835A3"/>
    <w:rsid w:val="0098375D"/>
    <w:rsid w:val="00984820"/>
    <w:rsid w:val="00984828"/>
    <w:rsid w:val="0098487E"/>
    <w:rsid w:val="00984CDC"/>
    <w:rsid w:val="00985798"/>
    <w:rsid w:val="009858BF"/>
    <w:rsid w:val="009860B3"/>
    <w:rsid w:val="00986274"/>
    <w:rsid w:val="009863F6"/>
    <w:rsid w:val="00986AED"/>
    <w:rsid w:val="009872B9"/>
    <w:rsid w:val="00987ECB"/>
    <w:rsid w:val="00987ECD"/>
    <w:rsid w:val="0099020B"/>
    <w:rsid w:val="0099027E"/>
    <w:rsid w:val="009908C0"/>
    <w:rsid w:val="00990E24"/>
    <w:rsid w:val="00990EE8"/>
    <w:rsid w:val="00991C99"/>
    <w:rsid w:val="00991F1A"/>
    <w:rsid w:val="00992480"/>
    <w:rsid w:val="00993282"/>
    <w:rsid w:val="009933C9"/>
    <w:rsid w:val="00993B6F"/>
    <w:rsid w:val="00993F99"/>
    <w:rsid w:val="00994C29"/>
    <w:rsid w:val="00994DCB"/>
    <w:rsid w:val="009950C1"/>
    <w:rsid w:val="00995376"/>
    <w:rsid w:val="00995568"/>
    <w:rsid w:val="00995E95"/>
    <w:rsid w:val="00996310"/>
    <w:rsid w:val="009963DB"/>
    <w:rsid w:val="009963F1"/>
    <w:rsid w:val="009969DA"/>
    <w:rsid w:val="009969DE"/>
    <w:rsid w:val="00996A01"/>
    <w:rsid w:val="00996CD7"/>
    <w:rsid w:val="00996DE4"/>
    <w:rsid w:val="00996FE1"/>
    <w:rsid w:val="009975F2"/>
    <w:rsid w:val="009A163C"/>
    <w:rsid w:val="009A169D"/>
    <w:rsid w:val="009A212C"/>
    <w:rsid w:val="009A297F"/>
    <w:rsid w:val="009A2B79"/>
    <w:rsid w:val="009A2C94"/>
    <w:rsid w:val="009A3AA2"/>
    <w:rsid w:val="009A3AC9"/>
    <w:rsid w:val="009A4406"/>
    <w:rsid w:val="009A4ADF"/>
    <w:rsid w:val="009A563E"/>
    <w:rsid w:val="009A59B4"/>
    <w:rsid w:val="009A5AAF"/>
    <w:rsid w:val="009A5D79"/>
    <w:rsid w:val="009A614A"/>
    <w:rsid w:val="009A6BD7"/>
    <w:rsid w:val="009A6BF4"/>
    <w:rsid w:val="009A6C4B"/>
    <w:rsid w:val="009A735B"/>
    <w:rsid w:val="009A7A8A"/>
    <w:rsid w:val="009A7F15"/>
    <w:rsid w:val="009A7F4A"/>
    <w:rsid w:val="009B0146"/>
    <w:rsid w:val="009B07BD"/>
    <w:rsid w:val="009B07EB"/>
    <w:rsid w:val="009B0898"/>
    <w:rsid w:val="009B09BB"/>
    <w:rsid w:val="009B12A9"/>
    <w:rsid w:val="009B1837"/>
    <w:rsid w:val="009B1DC1"/>
    <w:rsid w:val="009B2B3C"/>
    <w:rsid w:val="009B3077"/>
    <w:rsid w:val="009B3620"/>
    <w:rsid w:val="009B37BA"/>
    <w:rsid w:val="009B3870"/>
    <w:rsid w:val="009B3B57"/>
    <w:rsid w:val="009B42C5"/>
    <w:rsid w:val="009B4FB2"/>
    <w:rsid w:val="009B5438"/>
    <w:rsid w:val="009B554D"/>
    <w:rsid w:val="009B5E2F"/>
    <w:rsid w:val="009B6AD7"/>
    <w:rsid w:val="009B6C72"/>
    <w:rsid w:val="009B77D1"/>
    <w:rsid w:val="009B7AE4"/>
    <w:rsid w:val="009B7EC4"/>
    <w:rsid w:val="009C0451"/>
    <w:rsid w:val="009C04FF"/>
    <w:rsid w:val="009C14A2"/>
    <w:rsid w:val="009C1AAC"/>
    <w:rsid w:val="009C1C48"/>
    <w:rsid w:val="009C1CF0"/>
    <w:rsid w:val="009C2250"/>
    <w:rsid w:val="009C2426"/>
    <w:rsid w:val="009C26C3"/>
    <w:rsid w:val="009C274B"/>
    <w:rsid w:val="009C3087"/>
    <w:rsid w:val="009C3233"/>
    <w:rsid w:val="009C3688"/>
    <w:rsid w:val="009C3CB5"/>
    <w:rsid w:val="009C3DC6"/>
    <w:rsid w:val="009C42E7"/>
    <w:rsid w:val="009C4451"/>
    <w:rsid w:val="009C4F8D"/>
    <w:rsid w:val="009C5124"/>
    <w:rsid w:val="009C563E"/>
    <w:rsid w:val="009C56AC"/>
    <w:rsid w:val="009C58EF"/>
    <w:rsid w:val="009C5911"/>
    <w:rsid w:val="009C5B23"/>
    <w:rsid w:val="009C5DC6"/>
    <w:rsid w:val="009C67F4"/>
    <w:rsid w:val="009C692F"/>
    <w:rsid w:val="009C6E4A"/>
    <w:rsid w:val="009C74C4"/>
    <w:rsid w:val="009D01FC"/>
    <w:rsid w:val="009D060B"/>
    <w:rsid w:val="009D0B02"/>
    <w:rsid w:val="009D12B7"/>
    <w:rsid w:val="009D1611"/>
    <w:rsid w:val="009D1B7E"/>
    <w:rsid w:val="009D2979"/>
    <w:rsid w:val="009D2E24"/>
    <w:rsid w:val="009D2EB1"/>
    <w:rsid w:val="009D31A1"/>
    <w:rsid w:val="009D31EA"/>
    <w:rsid w:val="009D32B5"/>
    <w:rsid w:val="009D32CB"/>
    <w:rsid w:val="009D349F"/>
    <w:rsid w:val="009D3595"/>
    <w:rsid w:val="009D3A83"/>
    <w:rsid w:val="009D4329"/>
    <w:rsid w:val="009D4374"/>
    <w:rsid w:val="009D474C"/>
    <w:rsid w:val="009D486E"/>
    <w:rsid w:val="009D6913"/>
    <w:rsid w:val="009D6C38"/>
    <w:rsid w:val="009D6D1A"/>
    <w:rsid w:val="009D741F"/>
    <w:rsid w:val="009D79FA"/>
    <w:rsid w:val="009D7AEB"/>
    <w:rsid w:val="009D7C49"/>
    <w:rsid w:val="009E002E"/>
    <w:rsid w:val="009E07C1"/>
    <w:rsid w:val="009E0FF4"/>
    <w:rsid w:val="009E10A8"/>
    <w:rsid w:val="009E136D"/>
    <w:rsid w:val="009E153A"/>
    <w:rsid w:val="009E1951"/>
    <w:rsid w:val="009E19B8"/>
    <w:rsid w:val="009E1A12"/>
    <w:rsid w:val="009E21DD"/>
    <w:rsid w:val="009E3116"/>
    <w:rsid w:val="009E3DB5"/>
    <w:rsid w:val="009E419E"/>
    <w:rsid w:val="009E4559"/>
    <w:rsid w:val="009E591E"/>
    <w:rsid w:val="009E5B09"/>
    <w:rsid w:val="009E5FE9"/>
    <w:rsid w:val="009E61B9"/>
    <w:rsid w:val="009E775E"/>
    <w:rsid w:val="009E7D8A"/>
    <w:rsid w:val="009F0CA5"/>
    <w:rsid w:val="009F108F"/>
    <w:rsid w:val="009F11B7"/>
    <w:rsid w:val="009F1447"/>
    <w:rsid w:val="009F1DB9"/>
    <w:rsid w:val="009F210E"/>
    <w:rsid w:val="009F218A"/>
    <w:rsid w:val="009F22FF"/>
    <w:rsid w:val="009F24DB"/>
    <w:rsid w:val="009F2783"/>
    <w:rsid w:val="009F2DDE"/>
    <w:rsid w:val="009F2E57"/>
    <w:rsid w:val="009F33C2"/>
    <w:rsid w:val="009F346B"/>
    <w:rsid w:val="009F375C"/>
    <w:rsid w:val="009F3AFE"/>
    <w:rsid w:val="009F3CF8"/>
    <w:rsid w:val="009F4130"/>
    <w:rsid w:val="009F46F2"/>
    <w:rsid w:val="009F491D"/>
    <w:rsid w:val="009F4AB9"/>
    <w:rsid w:val="009F5D15"/>
    <w:rsid w:val="009F65A1"/>
    <w:rsid w:val="009F6847"/>
    <w:rsid w:val="009F688E"/>
    <w:rsid w:val="009F692B"/>
    <w:rsid w:val="009F6C94"/>
    <w:rsid w:val="009F700F"/>
    <w:rsid w:val="009F70CA"/>
    <w:rsid w:val="009F70FE"/>
    <w:rsid w:val="009F72DC"/>
    <w:rsid w:val="009F72E3"/>
    <w:rsid w:val="009F7E83"/>
    <w:rsid w:val="00A00122"/>
    <w:rsid w:val="00A00D97"/>
    <w:rsid w:val="00A01CCE"/>
    <w:rsid w:val="00A022F1"/>
    <w:rsid w:val="00A02FF6"/>
    <w:rsid w:val="00A0372B"/>
    <w:rsid w:val="00A037EC"/>
    <w:rsid w:val="00A03AB7"/>
    <w:rsid w:val="00A03AB9"/>
    <w:rsid w:val="00A041B1"/>
    <w:rsid w:val="00A04765"/>
    <w:rsid w:val="00A04A95"/>
    <w:rsid w:val="00A04C42"/>
    <w:rsid w:val="00A04CAC"/>
    <w:rsid w:val="00A0510D"/>
    <w:rsid w:val="00A0550F"/>
    <w:rsid w:val="00A05622"/>
    <w:rsid w:val="00A056E2"/>
    <w:rsid w:val="00A05B0F"/>
    <w:rsid w:val="00A05B4C"/>
    <w:rsid w:val="00A05C42"/>
    <w:rsid w:val="00A06524"/>
    <w:rsid w:val="00A06A82"/>
    <w:rsid w:val="00A06BC0"/>
    <w:rsid w:val="00A07419"/>
    <w:rsid w:val="00A07AE6"/>
    <w:rsid w:val="00A07B8D"/>
    <w:rsid w:val="00A104AB"/>
    <w:rsid w:val="00A10A41"/>
    <w:rsid w:val="00A11606"/>
    <w:rsid w:val="00A11889"/>
    <w:rsid w:val="00A11E88"/>
    <w:rsid w:val="00A12E70"/>
    <w:rsid w:val="00A1334C"/>
    <w:rsid w:val="00A13777"/>
    <w:rsid w:val="00A13F9B"/>
    <w:rsid w:val="00A14165"/>
    <w:rsid w:val="00A1434B"/>
    <w:rsid w:val="00A14E2C"/>
    <w:rsid w:val="00A15CDE"/>
    <w:rsid w:val="00A15EDB"/>
    <w:rsid w:val="00A16353"/>
    <w:rsid w:val="00A1638A"/>
    <w:rsid w:val="00A1647B"/>
    <w:rsid w:val="00A1682F"/>
    <w:rsid w:val="00A16B18"/>
    <w:rsid w:val="00A16DA2"/>
    <w:rsid w:val="00A16DEA"/>
    <w:rsid w:val="00A17016"/>
    <w:rsid w:val="00A1794E"/>
    <w:rsid w:val="00A17A04"/>
    <w:rsid w:val="00A17FAF"/>
    <w:rsid w:val="00A2003D"/>
    <w:rsid w:val="00A20041"/>
    <w:rsid w:val="00A203B9"/>
    <w:rsid w:val="00A20400"/>
    <w:rsid w:val="00A20DDB"/>
    <w:rsid w:val="00A210D3"/>
    <w:rsid w:val="00A211CC"/>
    <w:rsid w:val="00A21AFD"/>
    <w:rsid w:val="00A21B4E"/>
    <w:rsid w:val="00A21DEB"/>
    <w:rsid w:val="00A2216B"/>
    <w:rsid w:val="00A221B5"/>
    <w:rsid w:val="00A225AC"/>
    <w:rsid w:val="00A22967"/>
    <w:rsid w:val="00A22A61"/>
    <w:rsid w:val="00A22B0B"/>
    <w:rsid w:val="00A22C07"/>
    <w:rsid w:val="00A2352F"/>
    <w:rsid w:val="00A2357E"/>
    <w:rsid w:val="00A23B1D"/>
    <w:rsid w:val="00A23DB1"/>
    <w:rsid w:val="00A23E95"/>
    <w:rsid w:val="00A24156"/>
    <w:rsid w:val="00A243F7"/>
    <w:rsid w:val="00A2473F"/>
    <w:rsid w:val="00A24B9C"/>
    <w:rsid w:val="00A24BC4"/>
    <w:rsid w:val="00A24CB1"/>
    <w:rsid w:val="00A24E1F"/>
    <w:rsid w:val="00A250D7"/>
    <w:rsid w:val="00A2543F"/>
    <w:rsid w:val="00A2600A"/>
    <w:rsid w:val="00A26B05"/>
    <w:rsid w:val="00A26B0C"/>
    <w:rsid w:val="00A26C2F"/>
    <w:rsid w:val="00A26D15"/>
    <w:rsid w:val="00A2745E"/>
    <w:rsid w:val="00A27C09"/>
    <w:rsid w:val="00A27D97"/>
    <w:rsid w:val="00A27D9C"/>
    <w:rsid w:val="00A30A59"/>
    <w:rsid w:val="00A30B97"/>
    <w:rsid w:val="00A31013"/>
    <w:rsid w:val="00A312C8"/>
    <w:rsid w:val="00A315B7"/>
    <w:rsid w:val="00A31DD9"/>
    <w:rsid w:val="00A32025"/>
    <w:rsid w:val="00A324AB"/>
    <w:rsid w:val="00A33326"/>
    <w:rsid w:val="00A346F2"/>
    <w:rsid w:val="00A34BDC"/>
    <w:rsid w:val="00A34C9C"/>
    <w:rsid w:val="00A35041"/>
    <w:rsid w:val="00A3531A"/>
    <w:rsid w:val="00A35534"/>
    <w:rsid w:val="00A35547"/>
    <w:rsid w:val="00A35782"/>
    <w:rsid w:val="00A35936"/>
    <w:rsid w:val="00A35B89"/>
    <w:rsid w:val="00A3670C"/>
    <w:rsid w:val="00A36749"/>
    <w:rsid w:val="00A367C9"/>
    <w:rsid w:val="00A36B39"/>
    <w:rsid w:val="00A36DD4"/>
    <w:rsid w:val="00A36F89"/>
    <w:rsid w:val="00A37163"/>
    <w:rsid w:val="00A37F84"/>
    <w:rsid w:val="00A40234"/>
    <w:rsid w:val="00A40254"/>
    <w:rsid w:val="00A40401"/>
    <w:rsid w:val="00A40C42"/>
    <w:rsid w:val="00A41074"/>
    <w:rsid w:val="00A41C0A"/>
    <w:rsid w:val="00A41D6F"/>
    <w:rsid w:val="00A422F1"/>
    <w:rsid w:val="00A42B3F"/>
    <w:rsid w:val="00A42C2D"/>
    <w:rsid w:val="00A42DA7"/>
    <w:rsid w:val="00A43280"/>
    <w:rsid w:val="00A43AA1"/>
    <w:rsid w:val="00A43D6B"/>
    <w:rsid w:val="00A43EE9"/>
    <w:rsid w:val="00A4404E"/>
    <w:rsid w:val="00A441F6"/>
    <w:rsid w:val="00A44E14"/>
    <w:rsid w:val="00A458B7"/>
    <w:rsid w:val="00A4623B"/>
    <w:rsid w:val="00A467C7"/>
    <w:rsid w:val="00A46AA2"/>
    <w:rsid w:val="00A46CC1"/>
    <w:rsid w:val="00A46EE3"/>
    <w:rsid w:val="00A4735D"/>
    <w:rsid w:val="00A4778A"/>
    <w:rsid w:val="00A47898"/>
    <w:rsid w:val="00A47966"/>
    <w:rsid w:val="00A47BB3"/>
    <w:rsid w:val="00A47E5E"/>
    <w:rsid w:val="00A504DB"/>
    <w:rsid w:val="00A51176"/>
    <w:rsid w:val="00A5139E"/>
    <w:rsid w:val="00A5168C"/>
    <w:rsid w:val="00A51803"/>
    <w:rsid w:val="00A518D8"/>
    <w:rsid w:val="00A52348"/>
    <w:rsid w:val="00A5264F"/>
    <w:rsid w:val="00A53110"/>
    <w:rsid w:val="00A531AB"/>
    <w:rsid w:val="00A532BA"/>
    <w:rsid w:val="00A53464"/>
    <w:rsid w:val="00A53513"/>
    <w:rsid w:val="00A53869"/>
    <w:rsid w:val="00A538C6"/>
    <w:rsid w:val="00A53909"/>
    <w:rsid w:val="00A53AC8"/>
    <w:rsid w:val="00A53D76"/>
    <w:rsid w:val="00A54088"/>
    <w:rsid w:val="00A5449B"/>
    <w:rsid w:val="00A54625"/>
    <w:rsid w:val="00A5497F"/>
    <w:rsid w:val="00A54B98"/>
    <w:rsid w:val="00A54E49"/>
    <w:rsid w:val="00A54F50"/>
    <w:rsid w:val="00A55454"/>
    <w:rsid w:val="00A55B2A"/>
    <w:rsid w:val="00A55C4D"/>
    <w:rsid w:val="00A55DB3"/>
    <w:rsid w:val="00A55F13"/>
    <w:rsid w:val="00A55F2B"/>
    <w:rsid w:val="00A56324"/>
    <w:rsid w:val="00A56B57"/>
    <w:rsid w:val="00A56C4E"/>
    <w:rsid w:val="00A570AC"/>
    <w:rsid w:val="00A575CE"/>
    <w:rsid w:val="00A5786A"/>
    <w:rsid w:val="00A57F71"/>
    <w:rsid w:val="00A60CC9"/>
    <w:rsid w:val="00A61652"/>
    <w:rsid w:val="00A61665"/>
    <w:rsid w:val="00A619A3"/>
    <w:rsid w:val="00A61F44"/>
    <w:rsid w:val="00A622BF"/>
    <w:rsid w:val="00A62C42"/>
    <w:rsid w:val="00A630EB"/>
    <w:rsid w:val="00A63B20"/>
    <w:rsid w:val="00A63C87"/>
    <w:rsid w:val="00A642D5"/>
    <w:rsid w:val="00A642E8"/>
    <w:rsid w:val="00A6438E"/>
    <w:rsid w:val="00A645AC"/>
    <w:rsid w:val="00A64692"/>
    <w:rsid w:val="00A6482E"/>
    <w:rsid w:val="00A64B16"/>
    <w:rsid w:val="00A65183"/>
    <w:rsid w:val="00A65B96"/>
    <w:rsid w:val="00A65D40"/>
    <w:rsid w:val="00A66C9F"/>
    <w:rsid w:val="00A6705E"/>
    <w:rsid w:val="00A675A6"/>
    <w:rsid w:val="00A6785E"/>
    <w:rsid w:val="00A67A77"/>
    <w:rsid w:val="00A67E53"/>
    <w:rsid w:val="00A700AB"/>
    <w:rsid w:val="00A7054E"/>
    <w:rsid w:val="00A7072C"/>
    <w:rsid w:val="00A70958"/>
    <w:rsid w:val="00A70B5D"/>
    <w:rsid w:val="00A720BB"/>
    <w:rsid w:val="00A7223C"/>
    <w:rsid w:val="00A723C7"/>
    <w:rsid w:val="00A723E0"/>
    <w:rsid w:val="00A72A59"/>
    <w:rsid w:val="00A72EAB"/>
    <w:rsid w:val="00A72EC0"/>
    <w:rsid w:val="00A72EC3"/>
    <w:rsid w:val="00A731C5"/>
    <w:rsid w:val="00A737CA"/>
    <w:rsid w:val="00A73BE9"/>
    <w:rsid w:val="00A73C36"/>
    <w:rsid w:val="00A73D33"/>
    <w:rsid w:val="00A73D85"/>
    <w:rsid w:val="00A73F46"/>
    <w:rsid w:val="00A740D9"/>
    <w:rsid w:val="00A74435"/>
    <w:rsid w:val="00A748AB"/>
    <w:rsid w:val="00A74979"/>
    <w:rsid w:val="00A74FB9"/>
    <w:rsid w:val="00A751F9"/>
    <w:rsid w:val="00A7543E"/>
    <w:rsid w:val="00A7570A"/>
    <w:rsid w:val="00A75829"/>
    <w:rsid w:val="00A75A23"/>
    <w:rsid w:val="00A76012"/>
    <w:rsid w:val="00A76836"/>
    <w:rsid w:val="00A7690E"/>
    <w:rsid w:val="00A7707E"/>
    <w:rsid w:val="00A772CD"/>
    <w:rsid w:val="00A773EB"/>
    <w:rsid w:val="00A77688"/>
    <w:rsid w:val="00A776F7"/>
    <w:rsid w:val="00A800CC"/>
    <w:rsid w:val="00A80212"/>
    <w:rsid w:val="00A80290"/>
    <w:rsid w:val="00A8056D"/>
    <w:rsid w:val="00A80C23"/>
    <w:rsid w:val="00A80C68"/>
    <w:rsid w:val="00A8139A"/>
    <w:rsid w:val="00A81FD9"/>
    <w:rsid w:val="00A8218E"/>
    <w:rsid w:val="00A825A8"/>
    <w:rsid w:val="00A82AFD"/>
    <w:rsid w:val="00A82BF0"/>
    <w:rsid w:val="00A83315"/>
    <w:rsid w:val="00A838C2"/>
    <w:rsid w:val="00A83AC0"/>
    <w:rsid w:val="00A83AF8"/>
    <w:rsid w:val="00A83DFC"/>
    <w:rsid w:val="00A841AE"/>
    <w:rsid w:val="00A8462B"/>
    <w:rsid w:val="00A848CD"/>
    <w:rsid w:val="00A84A92"/>
    <w:rsid w:val="00A84E90"/>
    <w:rsid w:val="00A8580A"/>
    <w:rsid w:val="00A85FB9"/>
    <w:rsid w:val="00A85FF2"/>
    <w:rsid w:val="00A8649A"/>
    <w:rsid w:val="00A86568"/>
    <w:rsid w:val="00A86898"/>
    <w:rsid w:val="00A86A28"/>
    <w:rsid w:val="00A86B6A"/>
    <w:rsid w:val="00A8719F"/>
    <w:rsid w:val="00A87575"/>
    <w:rsid w:val="00A876DA"/>
    <w:rsid w:val="00A8779B"/>
    <w:rsid w:val="00A87A54"/>
    <w:rsid w:val="00A902EC"/>
    <w:rsid w:val="00A908A7"/>
    <w:rsid w:val="00A90BB5"/>
    <w:rsid w:val="00A90E59"/>
    <w:rsid w:val="00A91871"/>
    <w:rsid w:val="00A91B80"/>
    <w:rsid w:val="00A91CEB"/>
    <w:rsid w:val="00A926D7"/>
    <w:rsid w:val="00A926DB"/>
    <w:rsid w:val="00A92F05"/>
    <w:rsid w:val="00A930BE"/>
    <w:rsid w:val="00A9351A"/>
    <w:rsid w:val="00A9483D"/>
    <w:rsid w:val="00A948CC"/>
    <w:rsid w:val="00A94DFF"/>
    <w:rsid w:val="00A94FC9"/>
    <w:rsid w:val="00A9507F"/>
    <w:rsid w:val="00A95DC1"/>
    <w:rsid w:val="00A95E38"/>
    <w:rsid w:val="00A9627A"/>
    <w:rsid w:val="00A966CB"/>
    <w:rsid w:val="00A96755"/>
    <w:rsid w:val="00A967D4"/>
    <w:rsid w:val="00A96E3A"/>
    <w:rsid w:val="00A976B3"/>
    <w:rsid w:val="00AA04CC"/>
    <w:rsid w:val="00AA0D2D"/>
    <w:rsid w:val="00AA0E17"/>
    <w:rsid w:val="00AA0F90"/>
    <w:rsid w:val="00AA1910"/>
    <w:rsid w:val="00AA1C47"/>
    <w:rsid w:val="00AA1D81"/>
    <w:rsid w:val="00AA1E1B"/>
    <w:rsid w:val="00AA262B"/>
    <w:rsid w:val="00AA2714"/>
    <w:rsid w:val="00AA2A34"/>
    <w:rsid w:val="00AA2C2A"/>
    <w:rsid w:val="00AA2F29"/>
    <w:rsid w:val="00AA333E"/>
    <w:rsid w:val="00AA3641"/>
    <w:rsid w:val="00AA377C"/>
    <w:rsid w:val="00AA3E49"/>
    <w:rsid w:val="00AA4102"/>
    <w:rsid w:val="00AA45F1"/>
    <w:rsid w:val="00AA46D1"/>
    <w:rsid w:val="00AA4961"/>
    <w:rsid w:val="00AA4B9D"/>
    <w:rsid w:val="00AA4D7E"/>
    <w:rsid w:val="00AA4E93"/>
    <w:rsid w:val="00AA5010"/>
    <w:rsid w:val="00AA5136"/>
    <w:rsid w:val="00AA5A59"/>
    <w:rsid w:val="00AA5D6C"/>
    <w:rsid w:val="00AA6495"/>
    <w:rsid w:val="00AA6604"/>
    <w:rsid w:val="00AA6ECE"/>
    <w:rsid w:val="00AA76BA"/>
    <w:rsid w:val="00AA7ABA"/>
    <w:rsid w:val="00AA7E57"/>
    <w:rsid w:val="00AB0236"/>
    <w:rsid w:val="00AB0AA2"/>
    <w:rsid w:val="00AB0B16"/>
    <w:rsid w:val="00AB1776"/>
    <w:rsid w:val="00AB1A44"/>
    <w:rsid w:val="00AB1C80"/>
    <w:rsid w:val="00AB1F0B"/>
    <w:rsid w:val="00AB2179"/>
    <w:rsid w:val="00AB23D3"/>
    <w:rsid w:val="00AB2C8F"/>
    <w:rsid w:val="00AB2F7D"/>
    <w:rsid w:val="00AB2FC4"/>
    <w:rsid w:val="00AB2FD9"/>
    <w:rsid w:val="00AB3333"/>
    <w:rsid w:val="00AB3525"/>
    <w:rsid w:val="00AB3D8B"/>
    <w:rsid w:val="00AB4364"/>
    <w:rsid w:val="00AB6124"/>
    <w:rsid w:val="00AB6455"/>
    <w:rsid w:val="00AB6807"/>
    <w:rsid w:val="00AB6CC0"/>
    <w:rsid w:val="00AB6DFA"/>
    <w:rsid w:val="00AB7265"/>
    <w:rsid w:val="00AB729F"/>
    <w:rsid w:val="00AC0452"/>
    <w:rsid w:val="00AC0848"/>
    <w:rsid w:val="00AC0F51"/>
    <w:rsid w:val="00AC1080"/>
    <w:rsid w:val="00AC12D6"/>
    <w:rsid w:val="00AC1D45"/>
    <w:rsid w:val="00AC1DB7"/>
    <w:rsid w:val="00AC1F91"/>
    <w:rsid w:val="00AC1FC6"/>
    <w:rsid w:val="00AC2355"/>
    <w:rsid w:val="00AC241B"/>
    <w:rsid w:val="00AC2569"/>
    <w:rsid w:val="00AC368C"/>
    <w:rsid w:val="00AC3D31"/>
    <w:rsid w:val="00AC3D97"/>
    <w:rsid w:val="00AC3DB3"/>
    <w:rsid w:val="00AC4103"/>
    <w:rsid w:val="00AC4748"/>
    <w:rsid w:val="00AC48E3"/>
    <w:rsid w:val="00AC4A70"/>
    <w:rsid w:val="00AC4E6E"/>
    <w:rsid w:val="00AC4EA9"/>
    <w:rsid w:val="00AC5443"/>
    <w:rsid w:val="00AC5755"/>
    <w:rsid w:val="00AC5ABC"/>
    <w:rsid w:val="00AC5DAF"/>
    <w:rsid w:val="00AC63B3"/>
    <w:rsid w:val="00AC676A"/>
    <w:rsid w:val="00AC7034"/>
    <w:rsid w:val="00AC724A"/>
    <w:rsid w:val="00AC7609"/>
    <w:rsid w:val="00AC79FB"/>
    <w:rsid w:val="00AD0516"/>
    <w:rsid w:val="00AD0683"/>
    <w:rsid w:val="00AD09A4"/>
    <w:rsid w:val="00AD0FFB"/>
    <w:rsid w:val="00AD11CB"/>
    <w:rsid w:val="00AD22FB"/>
    <w:rsid w:val="00AD25C4"/>
    <w:rsid w:val="00AD26BD"/>
    <w:rsid w:val="00AD2766"/>
    <w:rsid w:val="00AD2AB1"/>
    <w:rsid w:val="00AD2CB2"/>
    <w:rsid w:val="00AD2CBC"/>
    <w:rsid w:val="00AD2D1A"/>
    <w:rsid w:val="00AD2FE4"/>
    <w:rsid w:val="00AD3072"/>
    <w:rsid w:val="00AD3463"/>
    <w:rsid w:val="00AD34F7"/>
    <w:rsid w:val="00AD383C"/>
    <w:rsid w:val="00AD507B"/>
    <w:rsid w:val="00AD5708"/>
    <w:rsid w:val="00AD62EC"/>
    <w:rsid w:val="00AD6429"/>
    <w:rsid w:val="00AD66B4"/>
    <w:rsid w:val="00AD6D23"/>
    <w:rsid w:val="00AD6E56"/>
    <w:rsid w:val="00AD71CF"/>
    <w:rsid w:val="00AD785B"/>
    <w:rsid w:val="00AD7937"/>
    <w:rsid w:val="00AE0167"/>
    <w:rsid w:val="00AE09BF"/>
    <w:rsid w:val="00AE11A4"/>
    <w:rsid w:val="00AE15E5"/>
    <w:rsid w:val="00AE1853"/>
    <w:rsid w:val="00AE1EDB"/>
    <w:rsid w:val="00AE231B"/>
    <w:rsid w:val="00AE35CB"/>
    <w:rsid w:val="00AE3AC9"/>
    <w:rsid w:val="00AE3B05"/>
    <w:rsid w:val="00AE3BC4"/>
    <w:rsid w:val="00AE4254"/>
    <w:rsid w:val="00AE4516"/>
    <w:rsid w:val="00AE460B"/>
    <w:rsid w:val="00AE47BD"/>
    <w:rsid w:val="00AE4B11"/>
    <w:rsid w:val="00AE4DA4"/>
    <w:rsid w:val="00AE4E21"/>
    <w:rsid w:val="00AE531B"/>
    <w:rsid w:val="00AE534B"/>
    <w:rsid w:val="00AE5505"/>
    <w:rsid w:val="00AE59C6"/>
    <w:rsid w:val="00AE5FC1"/>
    <w:rsid w:val="00AE630A"/>
    <w:rsid w:val="00AE6EAA"/>
    <w:rsid w:val="00AE790F"/>
    <w:rsid w:val="00AE7B0C"/>
    <w:rsid w:val="00AE7B1A"/>
    <w:rsid w:val="00AE7B43"/>
    <w:rsid w:val="00AF030E"/>
    <w:rsid w:val="00AF0778"/>
    <w:rsid w:val="00AF17AB"/>
    <w:rsid w:val="00AF1B14"/>
    <w:rsid w:val="00AF20E9"/>
    <w:rsid w:val="00AF2127"/>
    <w:rsid w:val="00AF2289"/>
    <w:rsid w:val="00AF2687"/>
    <w:rsid w:val="00AF2FA8"/>
    <w:rsid w:val="00AF30BF"/>
    <w:rsid w:val="00AF31B2"/>
    <w:rsid w:val="00AF37AB"/>
    <w:rsid w:val="00AF39EE"/>
    <w:rsid w:val="00AF4295"/>
    <w:rsid w:val="00AF431F"/>
    <w:rsid w:val="00AF53D1"/>
    <w:rsid w:val="00AF5EE2"/>
    <w:rsid w:val="00AF639D"/>
    <w:rsid w:val="00AF66CC"/>
    <w:rsid w:val="00AF721F"/>
    <w:rsid w:val="00AF7475"/>
    <w:rsid w:val="00AF74B1"/>
    <w:rsid w:val="00AF7684"/>
    <w:rsid w:val="00AF79EA"/>
    <w:rsid w:val="00B00366"/>
    <w:rsid w:val="00B005AB"/>
    <w:rsid w:val="00B012C6"/>
    <w:rsid w:val="00B013EF"/>
    <w:rsid w:val="00B01475"/>
    <w:rsid w:val="00B026D3"/>
    <w:rsid w:val="00B02AEC"/>
    <w:rsid w:val="00B02D9C"/>
    <w:rsid w:val="00B03120"/>
    <w:rsid w:val="00B031F9"/>
    <w:rsid w:val="00B034BD"/>
    <w:rsid w:val="00B03FC6"/>
    <w:rsid w:val="00B04201"/>
    <w:rsid w:val="00B04259"/>
    <w:rsid w:val="00B0426D"/>
    <w:rsid w:val="00B042A7"/>
    <w:rsid w:val="00B04723"/>
    <w:rsid w:val="00B048DF"/>
    <w:rsid w:val="00B04B9E"/>
    <w:rsid w:val="00B04E34"/>
    <w:rsid w:val="00B04FDB"/>
    <w:rsid w:val="00B0551E"/>
    <w:rsid w:val="00B056DC"/>
    <w:rsid w:val="00B05AE5"/>
    <w:rsid w:val="00B05B73"/>
    <w:rsid w:val="00B05CCC"/>
    <w:rsid w:val="00B05E92"/>
    <w:rsid w:val="00B05F96"/>
    <w:rsid w:val="00B067E1"/>
    <w:rsid w:val="00B06A03"/>
    <w:rsid w:val="00B06D24"/>
    <w:rsid w:val="00B071AA"/>
    <w:rsid w:val="00B074B8"/>
    <w:rsid w:val="00B0767B"/>
    <w:rsid w:val="00B0773D"/>
    <w:rsid w:val="00B0792F"/>
    <w:rsid w:val="00B1009D"/>
    <w:rsid w:val="00B10372"/>
    <w:rsid w:val="00B10D6D"/>
    <w:rsid w:val="00B10F12"/>
    <w:rsid w:val="00B11051"/>
    <w:rsid w:val="00B111D8"/>
    <w:rsid w:val="00B1175E"/>
    <w:rsid w:val="00B118A7"/>
    <w:rsid w:val="00B12032"/>
    <w:rsid w:val="00B121C2"/>
    <w:rsid w:val="00B1234E"/>
    <w:rsid w:val="00B123C6"/>
    <w:rsid w:val="00B12552"/>
    <w:rsid w:val="00B12BB3"/>
    <w:rsid w:val="00B1495D"/>
    <w:rsid w:val="00B1497D"/>
    <w:rsid w:val="00B150CE"/>
    <w:rsid w:val="00B15410"/>
    <w:rsid w:val="00B15B95"/>
    <w:rsid w:val="00B15D03"/>
    <w:rsid w:val="00B16B5F"/>
    <w:rsid w:val="00B16D8C"/>
    <w:rsid w:val="00B1704D"/>
    <w:rsid w:val="00B1752E"/>
    <w:rsid w:val="00B178EA"/>
    <w:rsid w:val="00B17B2E"/>
    <w:rsid w:val="00B20601"/>
    <w:rsid w:val="00B215B8"/>
    <w:rsid w:val="00B21741"/>
    <w:rsid w:val="00B21A91"/>
    <w:rsid w:val="00B2231E"/>
    <w:rsid w:val="00B22DB9"/>
    <w:rsid w:val="00B231A3"/>
    <w:rsid w:val="00B234BE"/>
    <w:rsid w:val="00B235DA"/>
    <w:rsid w:val="00B23706"/>
    <w:rsid w:val="00B23884"/>
    <w:rsid w:val="00B23C0D"/>
    <w:rsid w:val="00B243A4"/>
    <w:rsid w:val="00B243C0"/>
    <w:rsid w:val="00B244CC"/>
    <w:rsid w:val="00B24D2B"/>
    <w:rsid w:val="00B24EEA"/>
    <w:rsid w:val="00B25027"/>
    <w:rsid w:val="00B25083"/>
    <w:rsid w:val="00B25570"/>
    <w:rsid w:val="00B2583A"/>
    <w:rsid w:val="00B25B1E"/>
    <w:rsid w:val="00B25C12"/>
    <w:rsid w:val="00B2658B"/>
    <w:rsid w:val="00B269A0"/>
    <w:rsid w:val="00B277F3"/>
    <w:rsid w:val="00B27D81"/>
    <w:rsid w:val="00B3003F"/>
    <w:rsid w:val="00B3080E"/>
    <w:rsid w:val="00B30F2A"/>
    <w:rsid w:val="00B31005"/>
    <w:rsid w:val="00B311EF"/>
    <w:rsid w:val="00B31F7F"/>
    <w:rsid w:val="00B31FE1"/>
    <w:rsid w:val="00B327C5"/>
    <w:rsid w:val="00B328BD"/>
    <w:rsid w:val="00B3347E"/>
    <w:rsid w:val="00B335AE"/>
    <w:rsid w:val="00B3376E"/>
    <w:rsid w:val="00B345B7"/>
    <w:rsid w:val="00B34837"/>
    <w:rsid w:val="00B34A44"/>
    <w:rsid w:val="00B34E85"/>
    <w:rsid w:val="00B359B4"/>
    <w:rsid w:val="00B35FEE"/>
    <w:rsid w:val="00B36DF0"/>
    <w:rsid w:val="00B37D87"/>
    <w:rsid w:val="00B37EC6"/>
    <w:rsid w:val="00B40DBB"/>
    <w:rsid w:val="00B40E5B"/>
    <w:rsid w:val="00B40F2C"/>
    <w:rsid w:val="00B410A6"/>
    <w:rsid w:val="00B410EC"/>
    <w:rsid w:val="00B42959"/>
    <w:rsid w:val="00B42B09"/>
    <w:rsid w:val="00B42E76"/>
    <w:rsid w:val="00B42F9A"/>
    <w:rsid w:val="00B43B1C"/>
    <w:rsid w:val="00B43DC1"/>
    <w:rsid w:val="00B44624"/>
    <w:rsid w:val="00B44DB4"/>
    <w:rsid w:val="00B4502A"/>
    <w:rsid w:val="00B4566C"/>
    <w:rsid w:val="00B45672"/>
    <w:rsid w:val="00B45817"/>
    <w:rsid w:val="00B4591D"/>
    <w:rsid w:val="00B459AA"/>
    <w:rsid w:val="00B45FE4"/>
    <w:rsid w:val="00B465AD"/>
    <w:rsid w:val="00B46641"/>
    <w:rsid w:val="00B466CD"/>
    <w:rsid w:val="00B4677F"/>
    <w:rsid w:val="00B46CD3"/>
    <w:rsid w:val="00B47A2D"/>
    <w:rsid w:val="00B47E15"/>
    <w:rsid w:val="00B50245"/>
    <w:rsid w:val="00B50B9B"/>
    <w:rsid w:val="00B512A5"/>
    <w:rsid w:val="00B51480"/>
    <w:rsid w:val="00B516AA"/>
    <w:rsid w:val="00B51A86"/>
    <w:rsid w:val="00B51AF4"/>
    <w:rsid w:val="00B52D94"/>
    <w:rsid w:val="00B52E1E"/>
    <w:rsid w:val="00B52F10"/>
    <w:rsid w:val="00B534AB"/>
    <w:rsid w:val="00B536C7"/>
    <w:rsid w:val="00B53AA6"/>
    <w:rsid w:val="00B53BF2"/>
    <w:rsid w:val="00B53E28"/>
    <w:rsid w:val="00B54182"/>
    <w:rsid w:val="00B54338"/>
    <w:rsid w:val="00B54B1E"/>
    <w:rsid w:val="00B554DD"/>
    <w:rsid w:val="00B5551D"/>
    <w:rsid w:val="00B5562E"/>
    <w:rsid w:val="00B56313"/>
    <w:rsid w:val="00B56995"/>
    <w:rsid w:val="00B57427"/>
    <w:rsid w:val="00B5742E"/>
    <w:rsid w:val="00B57528"/>
    <w:rsid w:val="00B57853"/>
    <w:rsid w:val="00B6024A"/>
    <w:rsid w:val="00B60C75"/>
    <w:rsid w:val="00B60D09"/>
    <w:rsid w:val="00B612F2"/>
    <w:rsid w:val="00B61349"/>
    <w:rsid w:val="00B61617"/>
    <w:rsid w:val="00B61EE8"/>
    <w:rsid w:val="00B61F72"/>
    <w:rsid w:val="00B61FAA"/>
    <w:rsid w:val="00B624A2"/>
    <w:rsid w:val="00B624FA"/>
    <w:rsid w:val="00B62C0E"/>
    <w:rsid w:val="00B62E3D"/>
    <w:rsid w:val="00B636CD"/>
    <w:rsid w:val="00B639B2"/>
    <w:rsid w:val="00B63C19"/>
    <w:rsid w:val="00B6408F"/>
    <w:rsid w:val="00B640C6"/>
    <w:rsid w:val="00B64189"/>
    <w:rsid w:val="00B648C5"/>
    <w:rsid w:val="00B64933"/>
    <w:rsid w:val="00B65203"/>
    <w:rsid w:val="00B652EB"/>
    <w:rsid w:val="00B653EA"/>
    <w:rsid w:val="00B66119"/>
    <w:rsid w:val="00B6643D"/>
    <w:rsid w:val="00B666D5"/>
    <w:rsid w:val="00B66A54"/>
    <w:rsid w:val="00B66C8A"/>
    <w:rsid w:val="00B67098"/>
    <w:rsid w:val="00B67718"/>
    <w:rsid w:val="00B67C11"/>
    <w:rsid w:val="00B702DD"/>
    <w:rsid w:val="00B704F9"/>
    <w:rsid w:val="00B7077F"/>
    <w:rsid w:val="00B71697"/>
    <w:rsid w:val="00B71F2E"/>
    <w:rsid w:val="00B7228A"/>
    <w:rsid w:val="00B72488"/>
    <w:rsid w:val="00B72CFD"/>
    <w:rsid w:val="00B72E4B"/>
    <w:rsid w:val="00B74458"/>
    <w:rsid w:val="00B756A8"/>
    <w:rsid w:val="00B77D6B"/>
    <w:rsid w:val="00B77E12"/>
    <w:rsid w:val="00B8049B"/>
    <w:rsid w:val="00B807BA"/>
    <w:rsid w:val="00B80B02"/>
    <w:rsid w:val="00B817EB"/>
    <w:rsid w:val="00B81946"/>
    <w:rsid w:val="00B81B52"/>
    <w:rsid w:val="00B81F8F"/>
    <w:rsid w:val="00B823EB"/>
    <w:rsid w:val="00B829DC"/>
    <w:rsid w:val="00B839EF"/>
    <w:rsid w:val="00B83C7F"/>
    <w:rsid w:val="00B84E4C"/>
    <w:rsid w:val="00B85AEC"/>
    <w:rsid w:val="00B85E35"/>
    <w:rsid w:val="00B8682E"/>
    <w:rsid w:val="00B8685C"/>
    <w:rsid w:val="00B869A5"/>
    <w:rsid w:val="00B87141"/>
    <w:rsid w:val="00B87386"/>
    <w:rsid w:val="00B874C5"/>
    <w:rsid w:val="00B87546"/>
    <w:rsid w:val="00B87919"/>
    <w:rsid w:val="00B879EE"/>
    <w:rsid w:val="00B91411"/>
    <w:rsid w:val="00B91909"/>
    <w:rsid w:val="00B91A90"/>
    <w:rsid w:val="00B92076"/>
    <w:rsid w:val="00B92579"/>
    <w:rsid w:val="00B92A27"/>
    <w:rsid w:val="00B92EFE"/>
    <w:rsid w:val="00B93165"/>
    <w:rsid w:val="00B93D00"/>
    <w:rsid w:val="00B93DED"/>
    <w:rsid w:val="00B94802"/>
    <w:rsid w:val="00B949DD"/>
    <w:rsid w:val="00B94A16"/>
    <w:rsid w:val="00B94E12"/>
    <w:rsid w:val="00B95095"/>
    <w:rsid w:val="00B95197"/>
    <w:rsid w:val="00B954D4"/>
    <w:rsid w:val="00B958CD"/>
    <w:rsid w:val="00B959E0"/>
    <w:rsid w:val="00B95F5F"/>
    <w:rsid w:val="00B9640D"/>
    <w:rsid w:val="00B96A15"/>
    <w:rsid w:val="00B96AF3"/>
    <w:rsid w:val="00B96E40"/>
    <w:rsid w:val="00B971B6"/>
    <w:rsid w:val="00B97345"/>
    <w:rsid w:val="00B97F03"/>
    <w:rsid w:val="00BA0077"/>
    <w:rsid w:val="00BA0235"/>
    <w:rsid w:val="00BA03C4"/>
    <w:rsid w:val="00BA07E4"/>
    <w:rsid w:val="00BA087F"/>
    <w:rsid w:val="00BA0C34"/>
    <w:rsid w:val="00BA0F65"/>
    <w:rsid w:val="00BA1186"/>
    <w:rsid w:val="00BA163C"/>
    <w:rsid w:val="00BA16CC"/>
    <w:rsid w:val="00BA21B5"/>
    <w:rsid w:val="00BA247C"/>
    <w:rsid w:val="00BA2961"/>
    <w:rsid w:val="00BA2AA3"/>
    <w:rsid w:val="00BA2D29"/>
    <w:rsid w:val="00BA31F1"/>
    <w:rsid w:val="00BA3870"/>
    <w:rsid w:val="00BA3C81"/>
    <w:rsid w:val="00BA3D2C"/>
    <w:rsid w:val="00BA3F82"/>
    <w:rsid w:val="00BA454F"/>
    <w:rsid w:val="00BA47C7"/>
    <w:rsid w:val="00BA4A18"/>
    <w:rsid w:val="00BA5038"/>
    <w:rsid w:val="00BA5243"/>
    <w:rsid w:val="00BA5472"/>
    <w:rsid w:val="00BA5FD1"/>
    <w:rsid w:val="00BA673A"/>
    <w:rsid w:val="00BA681C"/>
    <w:rsid w:val="00BA6833"/>
    <w:rsid w:val="00BA7242"/>
    <w:rsid w:val="00BA750D"/>
    <w:rsid w:val="00BA768F"/>
    <w:rsid w:val="00BA7813"/>
    <w:rsid w:val="00BA79AB"/>
    <w:rsid w:val="00BA7D9C"/>
    <w:rsid w:val="00BB03B4"/>
    <w:rsid w:val="00BB0455"/>
    <w:rsid w:val="00BB0742"/>
    <w:rsid w:val="00BB0A20"/>
    <w:rsid w:val="00BB0FAD"/>
    <w:rsid w:val="00BB0FEE"/>
    <w:rsid w:val="00BB12FF"/>
    <w:rsid w:val="00BB139D"/>
    <w:rsid w:val="00BB1460"/>
    <w:rsid w:val="00BB1D3D"/>
    <w:rsid w:val="00BB29F5"/>
    <w:rsid w:val="00BB33F6"/>
    <w:rsid w:val="00BB3AF8"/>
    <w:rsid w:val="00BB3B24"/>
    <w:rsid w:val="00BB3E2F"/>
    <w:rsid w:val="00BB4498"/>
    <w:rsid w:val="00BB4711"/>
    <w:rsid w:val="00BB4984"/>
    <w:rsid w:val="00BB53A5"/>
    <w:rsid w:val="00BB569B"/>
    <w:rsid w:val="00BB579E"/>
    <w:rsid w:val="00BB5823"/>
    <w:rsid w:val="00BB6085"/>
    <w:rsid w:val="00BB6E4B"/>
    <w:rsid w:val="00BB71C8"/>
    <w:rsid w:val="00BB75CB"/>
    <w:rsid w:val="00BC0009"/>
    <w:rsid w:val="00BC0359"/>
    <w:rsid w:val="00BC0A3A"/>
    <w:rsid w:val="00BC14D1"/>
    <w:rsid w:val="00BC1A40"/>
    <w:rsid w:val="00BC32C3"/>
    <w:rsid w:val="00BC34B9"/>
    <w:rsid w:val="00BC3995"/>
    <w:rsid w:val="00BC3A72"/>
    <w:rsid w:val="00BC3B16"/>
    <w:rsid w:val="00BC3E0A"/>
    <w:rsid w:val="00BC3F73"/>
    <w:rsid w:val="00BC3FF7"/>
    <w:rsid w:val="00BC4160"/>
    <w:rsid w:val="00BC42F3"/>
    <w:rsid w:val="00BC45D8"/>
    <w:rsid w:val="00BC5337"/>
    <w:rsid w:val="00BC548A"/>
    <w:rsid w:val="00BC55AF"/>
    <w:rsid w:val="00BC5C1E"/>
    <w:rsid w:val="00BC5CA0"/>
    <w:rsid w:val="00BC6215"/>
    <w:rsid w:val="00BC65B3"/>
    <w:rsid w:val="00BC692A"/>
    <w:rsid w:val="00BC6B0C"/>
    <w:rsid w:val="00BC6B0E"/>
    <w:rsid w:val="00BC6CFF"/>
    <w:rsid w:val="00BC6F93"/>
    <w:rsid w:val="00BC75F6"/>
    <w:rsid w:val="00BC7998"/>
    <w:rsid w:val="00BC7A0A"/>
    <w:rsid w:val="00BC7CDE"/>
    <w:rsid w:val="00BD0B38"/>
    <w:rsid w:val="00BD105C"/>
    <w:rsid w:val="00BD107A"/>
    <w:rsid w:val="00BD1CA7"/>
    <w:rsid w:val="00BD1EA3"/>
    <w:rsid w:val="00BD211C"/>
    <w:rsid w:val="00BD21D5"/>
    <w:rsid w:val="00BD2249"/>
    <w:rsid w:val="00BD2540"/>
    <w:rsid w:val="00BD279F"/>
    <w:rsid w:val="00BD2F2F"/>
    <w:rsid w:val="00BD355F"/>
    <w:rsid w:val="00BD4635"/>
    <w:rsid w:val="00BD47DE"/>
    <w:rsid w:val="00BD4872"/>
    <w:rsid w:val="00BD4B88"/>
    <w:rsid w:val="00BD53BF"/>
    <w:rsid w:val="00BD5534"/>
    <w:rsid w:val="00BD5B4B"/>
    <w:rsid w:val="00BD6749"/>
    <w:rsid w:val="00BD72BD"/>
    <w:rsid w:val="00BD793C"/>
    <w:rsid w:val="00BD7ACC"/>
    <w:rsid w:val="00BE0473"/>
    <w:rsid w:val="00BE06EC"/>
    <w:rsid w:val="00BE07F3"/>
    <w:rsid w:val="00BE107E"/>
    <w:rsid w:val="00BE1609"/>
    <w:rsid w:val="00BE177E"/>
    <w:rsid w:val="00BE17D3"/>
    <w:rsid w:val="00BE1EB2"/>
    <w:rsid w:val="00BE1F75"/>
    <w:rsid w:val="00BE246D"/>
    <w:rsid w:val="00BE24B5"/>
    <w:rsid w:val="00BE28DC"/>
    <w:rsid w:val="00BE294A"/>
    <w:rsid w:val="00BE2A13"/>
    <w:rsid w:val="00BE2E92"/>
    <w:rsid w:val="00BE3272"/>
    <w:rsid w:val="00BE398C"/>
    <w:rsid w:val="00BE3B96"/>
    <w:rsid w:val="00BE4290"/>
    <w:rsid w:val="00BE4B96"/>
    <w:rsid w:val="00BE4F10"/>
    <w:rsid w:val="00BE5351"/>
    <w:rsid w:val="00BE58EA"/>
    <w:rsid w:val="00BE59C3"/>
    <w:rsid w:val="00BE6DD6"/>
    <w:rsid w:val="00BE6EDE"/>
    <w:rsid w:val="00BE7024"/>
    <w:rsid w:val="00BE70B1"/>
    <w:rsid w:val="00BE7387"/>
    <w:rsid w:val="00BE7AE5"/>
    <w:rsid w:val="00BE7E5D"/>
    <w:rsid w:val="00BF05E2"/>
    <w:rsid w:val="00BF0601"/>
    <w:rsid w:val="00BF0BB6"/>
    <w:rsid w:val="00BF1018"/>
    <w:rsid w:val="00BF182C"/>
    <w:rsid w:val="00BF19E8"/>
    <w:rsid w:val="00BF1DC1"/>
    <w:rsid w:val="00BF1E50"/>
    <w:rsid w:val="00BF20AF"/>
    <w:rsid w:val="00BF2B15"/>
    <w:rsid w:val="00BF3440"/>
    <w:rsid w:val="00BF36BA"/>
    <w:rsid w:val="00BF37ED"/>
    <w:rsid w:val="00BF38BB"/>
    <w:rsid w:val="00BF3979"/>
    <w:rsid w:val="00BF426F"/>
    <w:rsid w:val="00BF46EF"/>
    <w:rsid w:val="00BF5419"/>
    <w:rsid w:val="00BF54C8"/>
    <w:rsid w:val="00BF5A30"/>
    <w:rsid w:val="00BF5E41"/>
    <w:rsid w:val="00BF5E6F"/>
    <w:rsid w:val="00BF6671"/>
    <w:rsid w:val="00BF787E"/>
    <w:rsid w:val="00BF7A14"/>
    <w:rsid w:val="00BF7DDE"/>
    <w:rsid w:val="00C00674"/>
    <w:rsid w:val="00C01215"/>
    <w:rsid w:val="00C01437"/>
    <w:rsid w:val="00C015B7"/>
    <w:rsid w:val="00C01AAF"/>
    <w:rsid w:val="00C01B80"/>
    <w:rsid w:val="00C01C55"/>
    <w:rsid w:val="00C02343"/>
    <w:rsid w:val="00C025DA"/>
    <w:rsid w:val="00C0266C"/>
    <w:rsid w:val="00C02B75"/>
    <w:rsid w:val="00C037A9"/>
    <w:rsid w:val="00C03EA6"/>
    <w:rsid w:val="00C03FA1"/>
    <w:rsid w:val="00C043B4"/>
    <w:rsid w:val="00C04846"/>
    <w:rsid w:val="00C04899"/>
    <w:rsid w:val="00C04963"/>
    <w:rsid w:val="00C04A3E"/>
    <w:rsid w:val="00C04CDF"/>
    <w:rsid w:val="00C054EE"/>
    <w:rsid w:val="00C05545"/>
    <w:rsid w:val="00C0594F"/>
    <w:rsid w:val="00C06751"/>
    <w:rsid w:val="00C067CA"/>
    <w:rsid w:val="00C06ACD"/>
    <w:rsid w:val="00C06B66"/>
    <w:rsid w:val="00C072AC"/>
    <w:rsid w:val="00C074F2"/>
    <w:rsid w:val="00C078AD"/>
    <w:rsid w:val="00C07AA9"/>
    <w:rsid w:val="00C10091"/>
    <w:rsid w:val="00C1119D"/>
    <w:rsid w:val="00C11535"/>
    <w:rsid w:val="00C1173C"/>
    <w:rsid w:val="00C12A90"/>
    <w:rsid w:val="00C12DE5"/>
    <w:rsid w:val="00C12E3C"/>
    <w:rsid w:val="00C13104"/>
    <w:rsid w:val="00C133A2"/>
    <w:rsid w:val="00C13C8C"/>
    <w:rsid w:val="00C13F9F"/>
    <w:rsid w:val="00C14154"/>
    <w:rsid w:val="00C14197"/>
    <w:rsid w:val="00C1496E"/>
    <w:rsid w:val="00C14993"/>
    <w:rsid w:val="00C14AF7"/>
    <w:rsid w:val="00C14B40"/>
    <w:rsid w:val="00C14BBB"/>
    <w:rsid w:val="00C14EF9"/>
    <w:rsid w:val="00C1599A"/>
    <w:rsid w:val="00C159C7"/>
    <w:rsid w:val="00C15A17"/>
    <w:rsid w:val="00C16B44"/>
    <w:rsid w:val="00C1703A"/>
    <w:rsid w:val="00C170F4"/>
    <w:rsid w:val="00C1752A"/>
    <w:rsid w:val="00C17DBE"/>
    <w:rsid w:val="00C203FB"/>
    <w:rsid w:val="00C2053D"/>
    <w:rsid w:val="00C20C9A"/>
    <w:rsid w:val="00C2174B"/>
    <w:rsid w:val="00C218F7"/>
    <w:rsid w:val="00C2210E"/>
    <w:rsid w:val="00C226CE"/>
    <w:rsid w:val="00C22908"/>
    <w:rsid w:val="00C22979"/>
    <w:rsid w:val="00C22A80"/>
    <w:rsid w:val="00C22ADF"/>
    <w:rsid w:val="00C22E6A"/>
    <w:rsid w:val="00C23368"/>
    <w:rsid w:val="00C23714"/>
    <w:rsid w:val="00C23CDB"/>
    <w:rsid w:val="00C23DFE"/>
    <w:rsid w:val="00C243FE"/>
    <w:rsid w:val="00C2484F"/>
    <w:rsid w:val="00C251A3"/>
    <w:rsid w:val="00C25631"/>
    <w:rsid w:val="00C25B51"/>
    <w:rsid w:val="00C25E51"/>
    <w:rsid w:val="00C26858"/>
    <w:rsid w:val="00C2722A"/>
    <w:rsid w:val="00C277CE"/>
    <w:rsid w:val="00C27ED6"/>
    <w:rsid w:val="00C27FE5"/>
    <w:rsid w:val="00C300AA"/>
    <w:rsid w:val="00C300D2"/>
    <w:rsid w:val="00C301C1"/>
    <w:rsid w:val="00C30334"/>
    <w:rsid w:val="00C30BE3"/>
    <w:rsid w:val="00C30F79"/>
    <w:rsid w:val="00C31C21"/>
    <w:rsid w:val="00C32E3C"/>
    <w:rsid w:val="00C330C2"/>
    <w:rsid w:val="00C3333E"/>
    <w:rsid w:val="00C33518"/>
    <w:rsid w:val="00C33CC2"/>
    <w:rsid w:val="00C3462C"/>
    <w:rsid w:val="00C34989"/>
    <w:rsid w:val="00C34F3D"/>
    <w:rsid w:val="00C35585"/>
    <w:rsid w:val="00C35980"/>
    <w:rsid w:val="00C35AB5"/>
    <w:rsid w:val="00C35B51"/>
    <w:rsid w:val="00C35E55"/>
    <w:rsid w:val="00C3614F"/>
    <w:rsid w:val="00C40484"/>
    <w:rsid w:val="00C40491"/>
    <w:rsid w:val="00C40B16"/>
    <w:rsid w:val="00C41E62"/>
    <w:rsid w:val="00C42BA0"/>
    <w:rsid w:val="00C42E3C"/>
    <w:rsid w:val="00C42ECF"/>
    <w:rsid w:val="00C430E4"/>
    <w:rsid w:val="00C4315C"/>
    <w:rsid w:val="00C43427"/>
    <w:rsid w:val="00C43818"/>
    <w:rsid w:val="00C43929"/>
    <w:rsid w:val="00C43F10"/>
    <w:rsid w:val="00C43FCA"/>
    <w:rsid w:val="00C453F9"/>
    <w:rsid w:val="00C456F4"/>
    <w:rsid w:val="00C4627E"/>
    <w:rsid w:val="00C472F4"/>
    <w:rsid w:val="00C47C74"/>
    <w:rsid w:val="00C50DEA"/>
    <w:rsid w:val="00C50F7E"/>
    <w:rsid w:val="00C50F7F"/>
    <w:rsid w:val="00C515E0"/>
    <w:rsid w:val="00C51878"/>
    <w:rsid w:val="00C51A55"/>
    <w:rsid w:val="00C51AD0"/>
    <w:rsid w:val="00C51F23"/>
    <w:rsid w:val="00C5239F"/>
    <w:rsid w:val="00C5313E"/>
    <w:rsid w:val="00C5357F"/>
    <w:rsid w:val="00C53697"/>
    <w:rsid w:val="00C53701"/>
    <w:rsid w:val="00C53D0C"/>
    <w:rsid w:val="00C53D48"/>
    <w:rsid w:val="00C53DC8"/>
    <w:rsid w:val="00C54861"/>
    <w:rsid w:val="00C54AA6"/>
    <w:rsid w:val="00C54BBD"/>
    <w:rsid w:val="00C54E79"/>
    <w:rsid w:val="00C55B0A"/>
    <w:rsid w:val="00C55C7A"/>
    <w:rsid w:val="00C56371"/>
    <w:rsid w:val="00C5638F"/>
    <w:rsid w:val="00C57BDF"/>
    <w:rsid w:val="00C57E06"/>
    <w:rsid w:val="00C57EE8"/>
    <w:rsid w:val="00C6001E"/>
    <w:rsid w:val="00C60195"/>
    <w:rsid w:val="00C602FE"/>
    <w:rsid w:val="00C609E0"/>
    <w:rsid w:val="00C60AF2"/>
    <w:rsid w:val="00C60FF0"/>
    <w:rsid w:val="00C61031"/>
    <w:rsid w:val="00C6178E"/>
    <w:rsid w:val="00C61B9F"/>
    <w:rsid w:val="00C621AB"/>
    <w:rsid w:val="00C6273C"/>
    <w:rsid w:val="00C628D1"/>
    <w:rsid w:val="00C62B4E"/>
    <w:rsid w:val="00C62C37"/>
    <w:rsid w:val="00C631C4"/>
    <w:rsid w:val="00C63811"/>
    <w:rsid w:val="00C63B78"/>
    <w:rsid w:val="00C63C14"/>
    <w:rsid w:val="00C63F31"/>
    <w:rsid w:val="00C646A8"/>
    <w:rsid w:val="00C6494E"/>
    <w:rsid w:val="00C65257"/>
    <w:rsid w:val="00C65500"/>
    <w:rsid w:val="00C65525"/>
    <w:rsid w:val="00C65979"/>
    <w:rsid w:val="00C65BD1"/>
    <w:rsid w:val="00C672B2"/>
    <w:rsid w:val="00C67E78"/>
    <w:rsid w:val="00C70126"/>
    <w:rsid w:val="00C70466"/>
    <w:rsid w:val="00C70CFC"/>
    <w:rsid w:val="00C70D95"/>
    <w:rsid w:val="00C71017"/>
    <w:rsid w:val="00C71CEB"/>
    <w:rsid w:val="00C71DC3"/>
    <w:rsid w:val="00C726CE"/>
    <w:rsid w:val="00C728F3"/>
    <w:rsid w:val="00C729C1"/>
    <w:rsid w:val="00C72FF1"/>
    <w:rsid w:val="00C73B3D"/>
    <w:rsid w:val="00C740D2"/>
    <w:rsid w:val="00C741CD"/>
    <w:rsid w:val="00C7433B"/>
    <w:rsid w:val="00C7488F"/>
    <w:rsid w:val="00C749DE"/>
    <w:rsid w:val="00C750E4"/>
    <w:rsid w:val="00C754AD"/>
    <w:rsid w:val="00C7582B"/>
    <w:rsid w:val="00C7657E"/>
    <w:rsid w:val="00C768C9"/>
    <w:rsid w:val="00C76F0C"/>
    <w:rsid w:val="00C77038"/>
    <w:rsid w:val="00C7736A"/>
    <w:rsid w:val="00C77DE0"/>
    <w:rsid w:val="00C803B6"/>
    <w:rsid w:val="00C804EB"/>
    <w:rsid w:val="00C80756"/>
    <w:rsid w:val="00C809EE"/>
    <w:rsid w:val="00C816D1"/>
    <w:rsid w:val="00C819E8"/>
    <w:rsid w:val="00C81E8A"/>
    <w:rsid w:val="00C81F54"/>
    <w:rsid w:val="00C822E0"/>
    <w:rsid w:val="00C82553"/>
    <w:rsid w:val="00C828C8"/>
    <w:rsid w:val="00C8294E"/>
    <w:rsid w:val="00C82BF8"/>
    <w:rsid w:val="00C83966"/>
    <w:rsid w:val="00C83C27"/>
    <w:rsid w:val="00C83D7C"/>
    <w:rsid w:val="00C83EA6"/>
    <w:rsid w:val="00C84009"/>
    <w:rsid w:val="00C8473B"/>
    <w:rsid w:val="00C84B89"/>
    <w:rsid w:val="00C85143"/>
    <w:rsid w:val="00C85511"/>
    <w:rsid w:val="00C85A74"/>
    <w:rsid w:val="00C8649B"/>
    <w:rsid w:val="00C8673D"/>
    <w:rsid w:val="00C867F1"/>
    <w:rsid w:val="00C86A27"/>
    <w:rsid w:val="00C86B63"/>
    <w:rsid w:val="00C86FEC"/>
    <w:rsid w:val="00C874DA"/>
    <w:rsid w:val="00C87BD9"/>
    <w:rsid w:val="00C90649"/>
    <w:rsid w:val="00C90879"/>
    <w:rsid w:val="00C90D25"/>
    <w:rsid w:val="00C90D73"/>
    <w:rsid w:val="00C90FF2"/>
    <w:rsid w:val="00C92E04"/>
    <w:rsid w:val="00C92FE2"/>
    <w:rsid w:val="00C93088"/>
    <w:rsid w:val="00C93340"/>
    <w:rsid w:val="00C933A1"/>
    <w:rsid w:val="00C9343C"/>
    <w:rsid w:val="00C93464"/>
    <w:rsid w:val="00C9366D"/>
    <w:rsid w:val="00C9387E"/>
    <w:rsid w:val="00C93BD0"/>
    <w:rsid w:val="00C93C30"/>
    <w:rsid w:val="00C94E3D"/>
    <w:rsid w:val="00C94FBB"/>
    <w:rsid w:val="00C9592E"/>
    <w:rsid w:val="00C95BE3"/>
    <w:rsid w:val="00C95CEB"/>
    <w:rsid w:val="00C95F07"/>
    <w:rsid w:val="00C95F7C"/>
    <w:rsid w:val="00C963C1"/>
    <w:rsid w:val="00C967AE"/>
    <w:rsid w:val="00C96F76"/>
    <w:rsid w:val="00C9719B"/>
    <w:rsid w:val="00C97480"/>
    <w:rsid w:val="00C97E8D"/>
    <w:rsid w:val="00CA02A0"/>
    <w:rsid w:val="00CA05D6"/>
    <w:rsid w:val="00CA06C3"/>
    <w:rsid w:val="00CA0826"/>
    <w:rsid w:val="00CA0F60"/>
    <w:rsid w:val="00CA16A3"/>
    <w:rsid w:val="00CA1963"/>
    <w:rsid w:val="00CA1D36"/>
    <w:rsid w:val="00CA1EA0"/>
    <w:rsid w:val="00CA21C7"/>
    <w:rsid w:val="00CA24FB"/>
    <w:rsid w:val="00CA2827"/>
    <w:rsid w:val="00CA3016"/>
    <w:rsid w:val="00CA3513"/>
    <w:rsid w:val="00CA37F2"/>
    <w:rsid w:val="00CA3893"/>
    <w:rsid w:val="00CA38C1"/>
    <w:rsid w:val="00CA3CCC"/>
    <w:rsid w:val="00CA413C"/>
    <w:rsid w:val="00CA4178"/>
    <w:rsid w:val="00CA4457"/>
    <w:rsid w:val="00CA4806"/>
    <w:rsid w:val="00CA48E0"/>
    <w:rsid w:val="00CA4C15"/>
    <w:rsid w:val="00CA6199"/>
    <w:rsid w:val="00CB00D7"/>
    <w:rsid w:val="00CB29BE"/>
    <w:rsid w:val="00CB2C62"/>
    <w:rsid w:val="00CB3AF1"/>
    <w:rsid w:val="00CB3FD9"/>
    <w:rsid w:val="00CB475F"/>
    <w:rsid w:val="00CB4A8B"/>
    <w:rsid w:val="00CB4ACE"/>
    <w:rsid w:val="00CB4FFD"/>
    <w:rsid w:val="00CB51EB"/>
    <w:rsid w:val="00CB5269"/>
    <w:rsid w:val="00CB53B8"/>
    <w:rsid w:val="00CB5BE8"/>
    <w:rsid w:val="00CB6085"/>
    <w:rsid w:val="00CB6105"/>
    <w:rsid w:val="00CB671E"/>
    <w:rsid w:val="00CB6B5A"/>
    <w:rsid w:val="00CB7100"/>
    <w:rsid w:val="00CB742F"/>
    <w:rsid w:val="00CB7598"/>
    <w:rsid w:val="00CB77AE"/>
    <w:rsid w:val="00CB79AC"/>
    <w:rsid w:val="00CC0099"/>
    <w:rsid w:val="00CC0166"/>
    <w:rsid w:val="00CC03B1"/>
    <w:rsid w:val="00CC0627"/>
    <w:rsid w:val="00CC0EFF"/>
    <w:rsid w:val="00CC1326"/>
    <w:rsid w:val="00CC1696"/>
    <w:rsid w:val="00CC1730"/>
    <w:rsid w:val="00CC1946"/>
    <w:rsid w:val="00CC1BEB"/>
    <w:rsid w:val="00CC1D6C"/>
    <w:rsid w:val="00CC1E72"/>
    <w:rsid w:val="00CC2291"/>
    <w:rsid w:val="00CC236A"/>
    <w:rsid w:val="00CC2C32"/>
    <w:rsid w:val="00CC2F06"/>
    <w:rsid w:val="00CC32A0"/>
    <w:rsid w:val="00CC334B"/>
    <w:rsid w:val="00CC398D"/>
    <w:rsid w:val="00CC46FB"/>
    <w:rsid w:val="00CC4C6E"/>
    <w:rsid w:val="00CC4D3E"/>
    <w:rsid w:val="00CC58B1"/>
    <w:rsid w:val="00CC6930"/>
    <w:rsid w:val="00CC6D76"/>
    <w:rsid w:val="00CC6F55"/>
    <w:rsid w:val="00CC7251"/>
    <w:rsid w:val="00CC7556"/>
    <w:rsid w:val="00CC779E"/>
    <w:rsid w:val="00CC7C23"/>
    <w:rsid w:val="00CC7E42"/>
    <w:rsid w:val="00CD0B9B"/>
    <w:rsid w:val="00CD0E7B"/>
    <w:rsid w:val="00CD0F5C"/>
    <w:rsid w:val="00CD139F"/>
    <w:rsid w:val="00CD1522"/>
    <w:rsid w:val="00CD1921"/>
    <w:rsid w:val="00CD1E1D"/>
    <w:rsid w:val="00CD204C"/>
    <w:rsid w:val="00CD205D"/>
    <w:rsid w:val="00CD2317"/>
    <w:rsid w:val="00CD2425"/>
    <w:rsid w:val="00CD293C"/>
    <w:rsid w:val="00CD29B0"/>
    <w:rsid w:val="00CD2A6E"/>
    <w:rsid w:val="00CD3ED1"/>
    <w:rsid w:val="00CD44E5"/>
    <w:rsid w:val="00CD4A45"/>
    <w:rsid w:val="00CD5576"/>
    <w:rsid w:val="00CD5835"/>
    <w:rsid w:val="00CD5D70"/>
    <w:rsid w:val="00CD6189"/>
    <w:rsid w:val="00CD65E6"/>
    <w:rsid w:val="00CD6D4E"/>
    <w:rsid w:val="00CD7B30"/>
    <w:rsid w:val="00CD7DE8"/>
    <w:rsid w:val="00CD7E7E"/>
    <w:rsid w:val="00CD7F41"/>
    <w:rsid w:val="00CE0D4B"/>
    <w:rsid w:val="00CE1190"/>
    <w:rsid w:val="00CE11A1"/>
    <w:rsid w:val="00CE16DA"/>
    <w:rsid w:val="00CE1DA9"/>
    <w:rsid w:val="00CE1F7F"/>
    <w:rsid w:val="00CE1FD4"/>
    <w:rsid w:val="00CE21EE"/>
    <w:rsid w:val="00CE2A26"/>
    <w:rsid w:val="00CE3270"/>
    <w:rsid w:val="00CE3AFD"/>
    <w:rsid w:val="00CE3CEF"/>
    <w:rsid w:val="00CE4817"/>
    <w:rsid w:val="00CE4D6B"/>
    <w:rsid w:val="00CE5C56"/>
    <w:rsid w:val="00CE5F14"/>
    <w:rsid w:val="00CE5F5C"/>
    <w:rsid w:val="00CE6186"/>
    <w:rsid w:val="00CE61FD"/>
    <w:rsid w:val="00CE6443"/>
    <w:rsid w:val="00CE690F"/>
    <w:rsid w:val="00CE6EAF"/>
    <w:rsid w:val="00CE6EFC"/>
    <w:rsid w:val="00CE7A33"/>
    <w:rsid w:val="00CE7C3C"/>
    <w:rsid w:val="00CE7FF6"/>
    <w:rsid w:val="00CF02B0"/>
    <w:rsid w:val="00CF02B6"/>
    <w:rsid w:val="00CF02BE"/>
    <w:rsid w:val="00CF05A1"/>
    <w:rsid w:val="00CF0D76"/>
    <w:rsid w:val="00CF0F35"/>
    <w:rsid w:val="00CF11A1"/>
    <w:rsid w:val="00CF16D8"/>
    <w:rsid w:val="00CF17F5"/>
    <w:rsid w:val="00CF18ED"/>
    <w:rsid w:val="00CF1C07"/>
    <w:rsid w:val="00CF1F62"/>
    <w:rsid w:val="00CF2585"/>
    <w:rsid w:val="00CF2745"/>
    <w:rsid w:val="00CF2953"/>
    <w:rsid w:val="00CF2C1B"/>
    <w:rsid w:val="00CF2E5A"/>
    <w:rsid w:val="00CF3389"/>
    <w:rsid w:val="00CF3BE1"/>
    <w:rsid w:val="00CF3DF7"/>
    <w:rsid w:val="00CF4808"/>
    <w:rsid w:val="00CF4D89"/>
    <w:rsid w:val="00CF4DCC"/>
    <w:rsid w:val="00CF520C"/>
    <w:rsid w:val="00CF5E1A"/>
    <w:rsid w:val="00CF6C50"/>
    <w:rsid w:val="00CF761B"/>
    <w:rsid w:val="00CF7A02"/>
    <w:rsid w:val="00D00749"/>
    <w:rsid w:val="00D00CEC"/>
    <w:rsid w:val="00D01212"/>
    <w:rsid w:val="00D01251"/>
    <w:rsid w:val="00D01795"/>
    <w:rsid w:val="00D023B9"/>
    <w:rsid w:val="00D02804"/>
    <w:rsid w:val="00D02882"/>
    <w:rsid w:val="00D02E2A"/>
    <w:rsid w:val="00D02F3E"/>
    <w:rsid w:val="00D02F56"/>
    <w:rsid w:val="00D03063"/>
    <w:rsid w:val="00D03203"/>
    <w:rsid w:val="00D03550"/>
    <w:rsid w:val="00D03965"/>
    <w:rsid w:val="00D043D9"/>
    <w:rsid w:val="00D04723"/>
    <w:rsid w:val="00D04C47"/>
    <w:rsid w:val="00D04DE4"/>
    <w:rsid w:val="00D05371"/>
    <w:rsid w:val="00D05453"/>
    <w:rsid w:val="00D0639E"/>
    <w:rsid w:val="00D06905"/>
    <w:rsid w:val="00D06A90"/>
    <w:rsid w:val="00D06C1A"/>
    <w:rsid w:val="00D06F3E"/>
    <w:rsid w:val="00D0701F"/>
    <w:rsid w:val="00D07125"/>
    <w:rsid w:val="00D076B4"/>
    <w:rsid w:val="00D07C5B"/>
    <w:rsid w:val="00D07E75"/>
    <w:rsid w:val="00D101EF"/>
    <w:rsid w:val="00D1025F"/>
    <w:rsid w:val="00D102D5"/>
    <w:rsid w:val="00D104C3"/>
    <w:rsid w:val="00D10739"/>
    <w:rsid w:val="00D10EAB"/>
    <w:rsid w:val="00D1103A"/>
    <w:rsid w:val="00D112A7"/>
    <w:rsid w:val="00D11420"/>
    <w:rsid w:val="00D11968"/>
    <w:rsid w:val="00D12B50"/>
    <w:rsid w:val="00D12E54"/>
    <w:rsid w:val="00D12F4E"/>
    <w:rsid w:val="00D138AC"/>
    <w:rsid w:val="00D14047"/>
    <w:rsid w:val="00D14087"/>
    <w:rsid w:val="00D140C5"/>
    <w:rsid w:val="00D143F3"/>
    <w:rsid w:val="00D146D7"/>
    <w:rsid w:val="00D1471E"/>
    <w:rsid w:val="00D14F85"/>
    <w:rsid w:val="00D1543D"/>
    <w:rsid w:val="00D15739"/>
    <w:rsid w:val="00D15A61"/>
    <w:rsid w:val="00D16168"/>
    <w:rsid w:val="00D16424"/>
    <w:rsid w:val="00D165B5"/>
    <w:rsid w:val="00D16A3C"/>
    <w:rsid w:val="00D16E19"/>
    <w:rsid w:val="00D16F1A"/>
    <w:rsid w:val="00D17519"/>
    <w:rsid w:val="00D1752C"/>
    <w:rsid w:val="00D175AD"/>
    <w:rsid w:val="00D1772F"/>
    <w:rsid w:val="00D17892"/>
    <w:rsid w:val="00D17964"/>
    <w:rsid w:val="00D17C02"/>
    <w:rsid w:val="00D17FD0"/>
    <w:rsid w:val="00D20090"/>
    <w:rsid w:val="00D2073E"/>
    <w:rsid w:val="00D20A18"/>
    <w:rsid w:val="00D21AF0"/>
    <w:rsid w:val="00D21E43"/>
    <w:rsid w:val="00D223E0"/>
    <w:rsid w:val="00D226A1"/>
    <w:rsid w:val="00D22781"/>
    <w:rsid w:val="00D22866"/>
    <w:rsid w:val="00D22E75"/>
    <w:rsid w:val="00D23068"/>
    <w:rsid w:val="00D23154"/>
    <w:rsid w:val="00D23469"/>
    <w:rsid w:val="00D2359D"/>
    <w:rsid w:val="00D23756"/>
    <w:rsid w:val="00D238F6"/>
    <w:rsid w:val="00D23BDB"/>
    <w:rsid w:val="00D23DF0"/>
    <w:rsid w:val="00D253DC"/>
    <w:rsid w:val="00D2632D"/>
    <w:rsid w:val="00D2636B"/>
    <w:rsid w:val="00D26C05"/>
    <w:rsid w:val="00D274DE"/>
    <w:rsid w:val="00D27757"/>
    <w:rsid w:val="00D27C82"/>
    <w:rsid w:val="00D27DE8"/>
    <w:rsid w:val="00D27DF2"/>
    <w:rsid w:val="00D30432"/>
    <w:rsid w:val="00D307C3"/>
    <w:rsid w:val="00D3083A"/>
    <w:rsid w:val="00D3096F"/>
    <w:rsid w:val="00D30CEE"/>
    <w:rsid w:val="00D3163B"/>
    <w:rsid w:val="00D31E14"/>
    <w:rsid w:val="00D3226B"/>
    <w:rsid w:val="00D33645"/>
    <w:rsid w:val="00D3367E"/>
    <w:rsid w:val="00D336AA"/>
    <w:rsid w:val="00D3371A"/>
    <w:rsid w:val="00D33798"/>
    <w:rsid w:val="00D33D80"/>
    <w:rsid w:val="00D33EEE"/>
    <w:rsid w:val="00D34441"/>
    <w:rsid w:val="00D345F4"/>
    <w:rsid w:val="00D34B91"/>
    <w:rsid w:val="00D3539F"/>
    <w:rsid w:val="00D3578B"/>
    <w:rsid w:val="00D35A5B"/>
    <w:rsid w:val="00D35B67"/>
    <w:rsid w:val="00D35BA5"/>
    <w:rsid w:val="00D35FB2"/>
    <w:rsid w:val="00D361B1"/>
    <w:rsid w:val="00D3653F"/>
    <w:rsid w:val="00D36CC9"/>
    <w:rsid w:val="00D37569"/>
    <w:rsid w:val="00D37572"/>
    <w:rsid w:val="00D3790E"/>
    <w:rsid w:val="00D37A37"/>
    <w:rsid w:val="00D37CB4"/>
    <w:rsid w:val="00D404A9"/>
    <w:rsid w:val="00D4105B"/>
    <w:rsid w:val="00D4132E"/>
    <w:rsid w:val="00D414B5"/>
    <w:rsid w:val="00D414D4"/>
    <w:rsid w:val="00D41A49"/>
    <w:rsid w:val="00D421A4"/>
    <w:rsid w:val="00D4278C"/>
    <w:rsid w:val="00D42AAA"/>
    <w:rsid w:val="00D42AE4"/>
    <w:rsid w:val="00D42C4B"/>
    <w:rsid w:val="00D431A7"/>
    <w:rsid w:val="00D431E3"/>
    <w:rsid w:val="00D439A9"/>
    <w:rsid w:val="00D43ADC"/>
    <w:rsid w:val="00D43E06"/>
    <w:rsid w:val="00D43EC1"/>
    <w:rsid w:val="00D43F2A"/>
    <w:rsid w:val="00D440E2"/>
    <w:rsid w:val="00D44DF6"/>
    <w:rsid w:val="00D4507F"/>
    <w:rsid w:val="00D45559"/>
    <w:rsid w:val="00D45637"/>
    <w:rsid w:val="00D45705"/>
    <w:rsid w:val="00D45918"/>
    <w:rsid w:val="00D474FA"/>
    <w:rsid w:val="00D47E59"/>
    <w:rsid w:val="00D47F41"/>
    <w:rsid w:val="00D50108"/>
    <w:rsid w:val="00D5016C"/>
    <w:rsid w:val="00D50524"/>
    <w:rsid w:val="00D50914"/>
    <w:rsid w:val="00D509FF"/>
    <w:rsid w:val="00D50AEC"/>
    <w:rsid w:val="00D50C7D"/>
    <w:rsid w:val="00D513BE"/>
    <w:rsid w:val="00D515DA"/>
    <w:rsid w:val="00D51A6A"/>
    <w:rsid w:val="00D52A74"/>
    <w:rsid w:val="00D52C7F"/>
    <w:rsid w:val="00D52C97"/>
    <w:rsid w:val="00D52E12"/>
    <w:rsid w:val="00D531D2"/>
    <w:rsid w:val="00D536A2"/>
    <w:rsid w:val="00D54114"/>
    <w:rsid w:val="00D54409"/>
    <w:rsid w:val="00D547A7"/>
    <w:rsid w:val="00D54FC3"/>
    <w:rsid w:val="00D55189"/>
    <w:rsid w:val="00D55E33"/>
    <w:rsid w:val="00D56782"/>
    <w:rsid w:val="00D56B40"/>
    <w:rsid w:val="00D56C0C"/>
    <w:rsid w:val="00D57265"/>
    <w:rsid w:val="00D572D1"/>
    <w:rsid w:val="00D5750D"/>
    <w:rsid w:val="00D579C0"/>
    <w:rsid w:val="00D57E35"/>
    <w:rsid w:val="00D600BF"/>
    <w:rsid w:val="00D6064D"/>
    <w:rsid w:val="00D60E9B"/>
    <w:rsid w:val="00D61287"/>
    <w:rsid w:val="00D6158D"/>
    <w:rsid w:val="00D618A6"/>
    <w:rsid w:val="00D62974"/>
    <w:rsid w:val="00D63084"/>
    <w:rsid w:val="00D632E6"/>
    <w:rsid w:val="00D63483"/>
    <w:rsid w:val="00D634B1"/>
    <w:rsid w:val="00D63FEE"/>
    <w:rsid w:val="00D647C3"/>
    <w:rsid w:val="00D64FF7"/>
    <w:rsid w:val="00D65139"/>
    <w:rsid w:val="00D653A2"/>
    <w:rsid w:val="00D653B5"/>
    <w:rsid w:val="00D65489"/>
    <w:rsid w:val="00D658DB"/>
    <w:rsid w:val="00D65B44"/>
    <w:rsid w:val="00D65E1E"/>
    <w:rsid w:val="00D66100"/>
    <w:rsid w:val="00D665D2"/>
    <w:rsid w:val="00D6661E"/>
    <w:rsid w:val="00D66867"/>
    <w:rsid w:val="00D66AB4"/>
    <w:rsid w:val="00D671F9"/>
    <w:rsid w:val="00D67604"/>
    <w:rsid w:val="00D67A07"/>
    <w:rsid w:val="00D67E1B"/>
    <w:rsid w:val="00D70357"/>
    <w:rsid w:val="00D704C9"/>
    <w:rsid w:val="00D7139E"/>
    <w:rsid w:val="00D71447"/>
    <w:rsid w:val="00D7150A"/>
    <w:rsid w:val="00D716C5"/>
    <w:rsid w:val="00D718EE"/>
    <w:rsid w:val="00D718EF"/>
    <w:rsid w:val="00D72188"/>
    <w:rsid w:val="00D72650"/>
    <w:rsid w:val="00D7277F"/>
    <w:rsid w:val="00D73264"/>
    <w:rsid w:val="00D739FF"/>
    <w:rsid w:val="00D74D7E"/>
    <w:rsid w:val="00D74EA7"/>
    <w:rsid w:val="00D7501E"/>
    <w:rsid w:val="00D75900"/>
    <w:rsid w:val="00D75908"/>
    <w:rsid w:val="00D77114"/>
    <w:rsid w:val="00D7716B"/>
    <w:rsid w:val="00D77CC1"/>
    <w:rsid w:val="00D80064"/>
    <w:rsid w:val="00D806C1"/>
    <w:rsid w:val="00D80827"/>
    <w:rsid w:val="00D81717"/>
    <w:rsid w:val="00D81E62"/>
    <w:rsid w:val="00D81F34"/>
    <w:rsid w:val="00D8209D"/>
    <w:rsid w:val="00D8224D"/>
    <w:rsid w:val="00D826F7"/>
    <w:rsid w:val="00D8306D"/>
    <w:rsid w:val="00D8317C"/>
    <w:rsid w:val="00D835E4"/>
    <w:rsid w:val="00D838D3"/>
    <w:rsid w:val="00D83986"/>
    <w:rsid w:val="00D83B8C"/>
    <w:rsid w:val="00D84301"/>
    <w:rsid w:val="00D84348"/>
    <w:rsid w:val="00D845EB"/>
    <w:rsid w:val="00D84B3D"/>
    <w:rsid w:val="00D84ED6"/>
    <w:rsid w:val="00D8534E"/>
    <w:rsid w:val="00D8539C"/>
    <w:rsid w:val="00D85412"/>
    <w:rsid w:val="00D85C16"/>
    <w:rsid w:val="00D862E1"/>
    <w:rsid w:val="00D86BDA"/>
    <w:rsid w:val="00D87951"/>
    <w:rsid w:val="00D90048"/>
    <w:rsid w:val="00D91A3F"/>
    <w:rsid w:val="00D91A57"/>
    <w:rsid w:val="00D91C1C"/>
    <w:rsid w:val="00D91E97"/>
    <w:rsid w:val="00D9296F"/>
    <w:rsid w:val="00D92DA8"/>
    <w:rsid w:val="00D933D6"/>
    <w:rsid w:val="00D93C83"/>
    <w:rsid w:val="00D941B8"/>
    <w:rsid w:val="00D94503"/>
    <w:rsid w:val="00D947C8"/>
    <w:rsid w:val="00D95760"/>
    <w:rsid w:val="00D961CC"/>
    <w:rsid w:val="00D962C3"/>
    <w:rsid w:val="00D96BB0"/>
    <w:rsid w:val="00D96CA9"/>
    <w:rsid w:val="00D96FAD"/>
    <w:rsid w:val="00D9731C"/>
    <w:rsid w:val="00D9787C"/>
    <w:rsid w:val="00D97D59"/>
    <w:rsid w:val="00D97D5F"/>
    <w:rsid w:val="00D97E75"/>
    <w:rsid w:val="00DA0010"/>
    <w:rsid w:val="00DA0295"/>
    <w:rsid w:val="00DA062F"/>
    <w:rsid w:val="00DA07C5"/>
    <w:rsid w:val="00DA083D"/>
    <w:rsid w:val="00DA0C75"/>
    <w:rsid w:val="00DA0E84"/>
    <w:rsid w:val="00DA1240"/>
    <w:rsid w:val="00DA1970"/>
    <w:rsid w:val="00DA1D2A"/>
    <w:rsid w:val="00DA1D7D"/>
    <w:rsid w:val="00DA1ECC"/>
    <w:rsid w:val="00DA204F"/>
    <w:rsid w:val="00DA2451"/>
    <w:rsid w:val="00DA26DA"/>
    <w:rsid w:val="00DA281B"/>
    <w:rsid w:val="00DA2A1E"/>
    <w:rsid w:val="00DA2A8A"/>
    <w:rsid w:val="00DA2F10"/>
    <w:rsid w:val="00DA333E"/>
    <w:rsid w:val="00DA3D39"/>
    <w:rsid w:val="00DA3F41"/>
    <w:rsid w:val="00DA43D3"/>
    <w:rsid w:val="00DA4749"/>
    <w:rsid w:val="00DA4D5B"/>
    <w:rsid w:val="00DA4ECE"/>
    <w:rsid w:val="00DA5503"/>
    <w:rsid w:val="00DA597F"/>
    <w:rsid w:val="00DA6039"/>
    <w:rsid w:val="00DA6094"/>
    <w:rsid w:val="00DA69CB"/>
    <w:rsid w:val="00DA6AAC"/>
    <w:rsid w:val="00DA6C90"/>
    <w:rsid w:val="00DB06B7"/>
    <w:rsid w:val="00DB0A84"/>
    <w:rsid w:val="00DB11B3"/>
    <w:rsid w:val="00DB1272"/>
    <w:rsid w:val="00DB1896"/>
    <w:rsid w:val="00DB1899"/>
    <w:rsid w:val="00DB1A2B"/>
    <w:rsid w:val="00DB1AA1"/>
    <w:rsid w:val="00DB235D"/>
    <w:rsid w:val="00DB30A7"/>
    <w:rsid w:val="00DB313B"/>
    <w:rsid w:val="00DB376B"/>
    <w:rsid w:val="00DB47A6"/>
    <w:rsid w:val="00DB503C"/>
    <w:rsid w:val="00DB5236"/>
    <w:rsid w:val="00DB5CCA"/>
    <w:rsid w:val="00DB5D60"/>
    <w:rsid w:val="00DB5F4E"/>
    <w:rsid w:val="00DB5F67"/>
    <w:rsid w:val="00DB6405"/>
    <w:rsid w:val="00DB6871"/>
    <w:rsid w:val="00DB6A30"/>
    <w:rsid w:val="00DB718F"/>
    <w:rsid w:val="00DB79D5"/>
    <w:rsid w:val="00DB7EBE"/>
    <w:rsid w:val="00DC06D0"/>
    <w:rsid w:val="00DC0D33"/>
    <w:rsid w:val="00DC0E0E"/>
    <w:rsid w:val="00DC1364"/>
    <w:rsid w:val="00DC14FA"/>
    <w:rsid w:val="00DC1933"/>
    <w:rsid w:val="00DC1A4B"/>
    <w:rsid w:val="00DC1D3F"/>
    <w:rsid w:val="00DC20CD"/>
    <w:rsid w:val="00DC22B5"/>
    <w:rsid w:val="00DC23A4"/>
    <w:rsid w:val="00DC2DB9"/>
    <w:rsid w:val="00DC2EE6"/>
    <w:rsid w:val="00DC312F"/>
    <w:rsid w:val="00DC327C"/>
    <w:rsid w:val="00DC34DD"/>
    <w:rsid w:val="00DC37D5"/>
    <w:rsid w:val="00DC39AA"/>
    <w:rsid w:val="00DC3CD5"/>
    <w:rsid w:val="00DC3E12"/>
    <w:rsid w:val="00DC3E8A"/>
    <w:rsid w:val="00DC3FF8"/>
    <w:rsid w:val="00DC5B73"/>
    <w:rsid w:val="00DC624C"/>
    <w:rsid w:val="00DC62C2"/>
    <w:rsid w:val="00DC6308"/>
    <w:rsid w:val="00DC638E"/>
    <w:rsid w:val="00DC65FD"/>
    <w:rsid w:val="00DC660B"/>
    <w:rsid w:val="00DC68B3"/>
    <w:rsid w:val="00DC69A2"/>
    <w:rsid w:val="00DC6E1B"/>
    <w:rsid w:val="00DC7130"/>
    <w:rsid w:val="00DC71A6"/>
    <w:rsid w:val="00DC7201"/>
    <w:rsid w:val="00DC73DB"/>
    <w:rsid w:val="00DC73F1"/>
    <w:rsid w:val="00DD06AB"/>
    <w:rsid w:val="00DD0EC1"/>
    <w:rsid w:val="00DD12D3"/>
    <w:rsid w:val="00DD1A01"/>
    <w:rsid w:val="00DD1E0A"/>
    <w:rsid w:val="00DD209B"/>
    <w:rsid w:val="00DD2AFE"/>
    <w:rsid w:val="00DD2CC7"/>
    <w:rsid w:val="00DD2F09"/>
    <w:rsid w:val="00DD3472"/>
    <w:rsid w:val="00DD3483"/>
    <w:rsid w:val="00DD3DD8"/>
    <w:rsid w:val="00DD4299"/>
    <w:rsid w:val="00DD431C"/>
    <w:rsid w:val="00DD4A05"/>
    <w:rsid w:val="00DD4FED"/>
    <w:rsid w:val="00DD525D"/>
    <w:rsid w:val="00DD593B"/>
    <w:rsid w:val="00DD597E"/>
    <w:rsid w:val="00DD5E38"/>
    <w:rsid w:val="00DD5F8F"/>
    <w:rsid w:val="00DD65B1"/>
    <w:rsid w:val="00DD6854"/>
    <w:rsid w:val="00DD6981"/>
    <w:rsid w:val="00DD6EBB"/>
    <w:rsid w:val="00DD714E"/>
    <w:rsid w:val="00DD7932"/>
    <w:rsid w:val="00DD7DA0"/>
    <w:rsid w:val="00DE0055"/>
    <w:rsid w:val="00DE00DD"/>
    <w:rsid w:val="00DE1D34"/>
    <w:rsid w:val="00DE203E"/>
    <w:rsid w:val="00DE21A8"/>
    <w:rsid w:val="00DE21EC"/>
    <w:rsid w:val="00DE220D"/>
    <w:rsid w:val="00DE2392"/>
    <w:rsid w:val="00DE2443"/>
    <w:rsid w:val="00DE25DE"/>
    <w:rsid w:val="00DE309C"/>
    <w:rsid w:val="00DE3279"/>
    <w:rsid w:val="00DE37C2"/>
    <w:rsid w:val="00DE3EF0"/>
    <w:rsid w:val="00DE3FCE"/>
    <w:rsid w:val="00DE41BD"/>
    <w:rsid w:val="00DE4282"/>
    <w:rsid w:val="00DE4432"/>
    <w:rsid w:val="00DE490E"/>
    <w:rsid w:val="00DE5889"/>
    <w:rsid w:val="00DE58D4"/>
    <w:rsid w:val="00DE5A21"/>
    <w:rsid w:val="00DE62E2"/>
    <w:rsid w:val="00DE6652"/>
    <w:rsid w:val="00DE6814"/>
    <w:rsid w:val="00DE6ABA"/>
    <w:rsid w:val="00DE70CE"/>
    <w:rsid w:val="00DE70E3"/>
    <w:rsid w:val="00DE71E0"/>
    <w:rsid w:val="00DE73E8"/>
    <w:rsid w:val="00DF01DB"/>
    <w:rsid w:val="00DF0422"/>
    <w:rsid w:val="00DF08E5"/>
    <w:rsid w:val="00DF09F9"/>
    <w:rsid w:val="00DF0D9F"/>
    <w:rsid w:val="00DF1044"/>
    <w:rsid w:val="00DF1205"/>
    <w:rsid w:val="00DF2695"/>
    <w:rsid w:val="00DF271E"/>
    <w:rsid w:val="00DF2BA9"/>
    <w:rsid w:val="00DF2E11"/>
    <w:rsid w:val="00DF300B"/>
    <w:rsid w:val="00DF3168"/>
    <w:rsid w:val="00DF3442"/>
    <w:rsid w:val="00DF3ED9"/>
    <w:rsid w:val="00DF3F7B"/>
    <w:rsid w:val="00DF407E"/>
    <w:rsid w:val="00DF4CB6"/>
    <w:rsid w:val="00DF4EF2"/>
    <w:rsid w:val="00DF5BE4"/>
    <w:rsid w:val="00DF5DE2"/>
    <w:rsid w:val="00DF5F2C"/>
    <w:rsid w:val="00DF644A"/>
    <w:rsid w:val="00DF6651"/>
    <w:rsid w:val="00DF6A18"/>
    <w:rsid w:val="00DF6F06"/>
    <w:rsid w:val="00DF7677"/>
    <w:rsid w:val="00DF7829"/>
    <w:rsid w:val="00DF7CB7"/>
    <w:rsid w:val="00E00111"/>
    <w:rsid w:val="00E00144"/>
    <w:rsid w:val="00E00674"/>
    <w:rsid w:val="00E009D1"/>
    <w:rsid w:val="00E0123F"/>
    <w:rsid w:val="00E01610"/>
    <w:rsid w:val="00E01B26"/>
    <w:rsid w:val="00E01C3C"/>
    <w:rsid w:val="00E01C7C"/>
    <w:rsid w:val="00E01CF8"/>
    <w:rsid w:val="00E01D22"/>
    <w:rsid w:val="00E020AD"/>
    <w:rsid w:val="00E021F4"/>
    <w:rsid w:val="00E023F8"/>
    <w:rsid w:val="00E02D1C"/>
    <w:rsid w:val="00E02D3A"/>
    <w:rsid w:val="00E03154"/>
    <w:rsid w:val="00E03396"/>
    <w:rsid w:val="00E03AD7"/>
    <w:rsid w:val="00E0402A"/>
    <w:rsid w:val="00E04593"/>
    <w:rsid w:val="00E0465E"/>
    <w:rsid w:val="00E0553C"/>
    <w:rsid w:val="00E05925"/>
    <w:rsid w:val="00E06BB5"/>
    <w:rsid w:val="00E071BA"/>
    <w:rsid w:val="00E07969"/>
    <w:rsid w:val="00E07CB1"/>
    <w:rsid w:val="00E07E0F"/>
    <w:rsid w:val="00E104AA"/>
    <w:rsid w:val="00E10626"/>
    <w:rsid w:val="00E10716"/>
    <w:rsid w:val="00E1118A"/>
    <w:rsid w:val="00E111C9"/>
    <w:rsid w:val="00E1135C"/>
    <w:rsid w:val="00E1152B"/>
    <w:rsid w:val="00E11CE7"/>
    <w:rsid w:val="00E11CF5"/>
    <w:rsid w:val="00E126C7"/>
    <w:rsid w:val="00E12800"/>
    <w:rsid w:val="00E130AC"/>
    <w:rsid w:val="00E131AD"/>
    <w:rsid w:val="00E13375"/>
    <w:rsid w:val="00E135E5"/>
    <w:rsid w:val="00E1424A"/>
    <w:rsid w:val="00E1452B"/>
    <w:rsid w:val="00E14ECF"/>
    <w:rsid w:val="00E14FE1"/>
    <w:rsid w:val="00E15254"/>
    <w:rsid w:val="00E152A5"/>
    <w:rsid w:val="00E154D9"/>
    <w:rsid w:val="00E1593B"/>
    <w:rsid w:val="00E16202"/>
    <w:rsid w:val="00E16437"/>
    <w:rsid w:val="00E166A7"/>
    <w:rsid w:val="00E16D07"/>
    <w:rsid w:val="00E17014"/>
    <w:rsid w:val="00E17B71"/>
    <w:rsid w:val="00E17CA5"/>
    <w:rsid w:val="00E17D22"/>
    <w:rsid w:val="00E17F89"/>
    <w:rsid w:val="00E202AB"/>
    <w:rsid w:val="00E20D4D"/>
    <w:rsid w:val="00E20F60"/>
    <w:rsid w:val="00E20F9A"/>
    <w:rsid w:val="00E2104C"/>
    <w:rsid w:val="00E2126C"/>
    <w:rsid w:val="00E2130D"/>
    <w:rsid w:val="00E218B0"/>
    <w:rsid w:val="00E219DF"/>
    <w:rsid w:val="00E21FB4"/>
    <w:rsid w:val="00E22438"/>
    <w:rsid w:val="00E2259E"/>
    <w:rsid w:val="00E231F5"/>
    <w:rsid w:val="00E233E4"/>
    <w:rsid w:val="00E23890"/>
    <w:rsid w:val="00E2400A"/>
    <w:rsid w:val="00E2458B"/>
    <w:rsid w:val="00E24798"/>
    <w:rsid w:val="00E24F62"/>
    <w:rsid w:val="00E2527A"/>
    <w:rsid w:val="00E25944"/>
    <w:rsid w:val="00E25C85"/>
    <w:rsid w:val="00E26152"/>
    <w:rsid w:val="00E264E6"/>
    <w:rsid w:val="00E26537"/>
    <w:rsid w:val="00E26AAB"/>
    <w:rsid w:val="00E26F8B"/>
    <w:rsid w:val="00E270C3"/>
    <w:rsid w:val="00E270F6"/>
    <w:rsid w:val="00E273CA"/>
    <w:rsid w:val="00E276DD"/>
    <w:rsid w:val="00E30035"/>
    <w:rsid w:val="00E30678"/>
    <w:rsid w:val="00E30B74"/>
    <w:rsid w:val="00E30C71"/>
    <w:rsid w:val="00E32CD0"/>
    <w:rsid w:val="00E338DA"/>
    <w:rsid w:val="00E33C63"/>
    <w:rsid w:val="00E33F96"/>
    <w:rsid w:val="00E340B7"/>
    <w:rsid w:val="00E34AC6"/>
    <w:rsid w:val="00E34CDE"/>
    <w:rsid w:val="00E34E1C"/>
    <w:rsid w:val="00E34EB4"/>
    <w:rsid w:val="00E350B4"/>
    <w:rsid w:val="00E3536A"/>
    <w:rsid w:val="00E354AC"/>
    <w:rsid w:val="00E35835"/>
    <w:rsid w:val="00E35B31"/>
    <w:rsid w:val="00E35D42"/>
    <w:rsid w:val="00E35E4B"/>
    <w:rsid w:val="00E36A1D"/>
    <w:rsid w:val="00E36BC1"/>
    <w:rsid w:val="00E3711F"/>
    <w:rsid w:val="00E37162"/>
    <w:rsid w:val="00E374B6"/>
    <w:rsid w:val="00E3760F"/>
    <w:rsid w:val="00E37810"/>
    <w:rsid w:val="00E37AD3"/>
    <w:rsid w:val="00E40386"/>
    <w:rsid w:val="00E40BE1"/>
    <w:rsid w:val="00E41320"/>
    <w:rsid w:val="00E41614"/>
    <w:rsid w:val="00E418B3"/>
    <w:rsid w:val="00E41C47"/>
    <w:rsid w:val="00E41C66"/>
    <w:rsid w:val="00E41D38"/>
    <w:rsid w:val="00E4246B"/>
    <w:rsid w:val="00E425FF"/>
    <w:rsid w:val="00E42AC7"/>
    <w:rsid w:val="00E43838"/>
    <w:rsid w:val="00E43A7C"/>
    <w:rsid w:val="00E4424D"/>
    <w:rsid w:val="00E44500"/>
    <w:rsid w:val="00E4451B"/>
    <w:rsid w:val="00E44A42"/>
    <w:rsid w:val="00E44AD1"/>
    <w:rsid w:val="00E4503A"/>
    <w:rsid w:val="00E4518B"/>
    <w:rsid w:val="00E45437"/>
    <w:rsid w:val="00E45B57"/>
    <w:rsid w:val="00E45B7F"/>
    <w:rsid w:val="00E45CC8"/>
    <w:rsid w:val="00E461A3"/>
    <w:rsid w:val="00E46508"/>
    <w:rsid w:val="00E4662E"/>
    <w:rsid w:val="00E4679B"/>
    <w:rsid w:val="00E47070"/>
    <w:rsid w:val="00E50A1A"/>
    <w:rsid w:val="00E50CD0"/>
    <w:rsid w:val="00E51797"/>
    <w:rsid w:val="00E51DA1"/>
    <w:rsid w:val="00E51DCF"/>
    <w:rsid w:val="00E52164"/>
    <w:rsid w:val="00E52671"/>
    <w:rsid w:val="00E52AAC"/>
    <w:rsid w:val="00E52BFC"/>
    <w:rsid w:val="00E53950"/>
    <w:rsid w:val="00E540BA"/>
    <w:rsid w:val="00E55169"/>
    <w:rsid w:val="00E554DE"/>
    <w:rsid w:val="00E560B5"/>
    <w:rsid w:val="00E561E0"/>
    <w:rsid w:val="00E5620C"/>
    <w:rsid w:val="00E5627A"/>
    <w:rsid w:val="00E563B1"/>
    <w:rsid w:val="00E56633"/>
    <w:rsid w:val="00E56BC4"/>
    <w:rsid w:val="00E56C75"/>
    <w:rsid w:val="00E56FCE"/>
    <w:rsid w:val="00E575AB"/>
    <w:rsid w:val="00E576A4"/>
    <w:rsid w:val="00E60414"/>
    <w:rsid w:val="00E60B6C"/>
    <w:rsid w:val="00E60EC1"/>
    <w:rsid w:val="00E61DB8"/>
    <w:rsid w:val="00E62C0A"/>
    <w:rsid w:val="00E6330D"/>
    <w:rsid w:val="00E6398B"/>
    <w:rsid w:val="00E63E9A"/>
    <w:rsid w:val="00E63FEF"/>
    <w:rsid w:val="00E64826"/>
    <w:rsid w:val="00E65234"/>
    <w:rsid w:val="00E652EA"/>
    <w:rsid w:val="00E66A7A"/>
    <w:rsid w:val="00E66E58"/>
    <w:rsid w:val="00E6705E"/>
    <w:rsid w:val="00E67412"/>
    <w:rsid w:val="00E70D89"/>
    <w:rsid w:val="00E71404"/>
    <w:rsid w:val="00E71BDC"/>
    <w:rsid w:val="00E72310"/>
    <w:rsid w:val="00E72923"/>
    <w:rsid w:val="00E72C3E"/>
    <w:rsid w:val="00E72E7A"/>
    <w:rsid w:val="00E72E8B"/>
    <w:rsid w:val="00E730D1"/>
    <w:rsid w:val="00E735C0"/>
    <w:rsid w:val="00E7365C"/>
    <w:rsid w:val="00E74190"/>
    <w:rsid w:val="00E741B9"/>
    <w:rsid w:val="00E741C9"/>
    <w:rsid w:val="00E74534"/>
    <w:rsid w:val="00E7469D"/>
    <w:rsid w:val="00E749E2"/>
    <w:rsid w:val="00E74C40"/>
    <w:rsid w:val="00E7534D"/>
    <w:rsid w:val="00E75C05"/>
    <w:rsid w:val="00E75F36"/>
    <w:rsid w:val="00E75F9D"/>
    <w:rsid w:val="00E7668E"/>
    <w:rsid w:val="00E769C8"/>
    <w:rsid w:val="00E76C51"/>
    <w:rsid w:val="00E76CFC"/>
    <w:rsid w:val="00E77946"/>
    <w:rsid w:val="00E77FBE"/>
    <w:rsid w:val="00E80611"/>
    <w:rsid w:val="00E8071D"/>
    <w:rsid w:val="00E80969"/>
    <w:rsid w:val="00E80E1D"/>
    <w:rsid w:val="00E80EB9"/>
    <w:rsid w:val="00E81193"/>
    <w:rsid w:val="00E822C3"/>
    <w:rsid w:val="00E826C0"/>
    <w:rsid w:val="00E82955"/>
    <w:rsid w:val="00E82C3A"/>
    <w:rsid w:val="00E82CAF"/>
    <w:rsid w:val="00E835F4"/>
    <w:rsid w:val="00E83B5B"/>
    <w:rsid w:val="00E83DBD"/>
    <w:rsid w:val="00E8449D"/>
    <w:rsid w:val="00E8455E"/>
    <w:rsid w:val="00E846BB"/>
    <w:rsid w:val="00E8537E"/>
    <w:rsid w:val="00E85489"/>
    <w:rsid w:val="00E860DC"/>
    <w:rsid w:val="00E862A8"/>
    <w:rsid w:val="00E8638C"/>
    <w:rsid w:val="00E86AB2"/>
    <w:rsid w:val="00E870CE"/>
    <w:rsid w:val="00E87667"/>
    <w:rsid w:val="00E87986"/>
    <w:rsid w:val="00E87CCE"/>
    <w:rsid w:val="00E90B48"/>
    <w:rsid w:val="00E90D11"/>
    <w:rsid w:val="00E914AF"/>
    <w:rsid w:val="00E91A9D"/>
    <w:rsid w:val="00E91AA1"/>
    <w:rsid w:val="00E92075"/>
    <w:rsid w:val="00E92351"/>
    <w:rsid w:val="00E92502"/>
    <w:rsid w:val="00E92776"/>
    <w:rsid w:val="00E92CE3"/>
    <w:rsid w:val="00E93076"/>
    <w:rsid w:val="00E9311D"/>
    <w:rsid w:val="00E938BE"/>
    <w:rsid w:val="00E93C02"/>
    <w:rsid w:val="00E9473D"/>
    <w:rsid w:val="00E94CC8"/>
    <w:rsid w:val="00E94D5E"/>
    <w:rsid w:val="00E94F45"/>
    <w:rsid w:val="00E95E00"/>
    <w:rsid w:val="00E95FE8"/>
    <w:rsid w:val="00E96496"/>
    <w:rsid w:val="00E9657D"/>
    <w:rsid w:val="00E965FB"/>
    <w:rsid w:val="00E96AB4"/>
    <w:rsid w:val="00E96E07"/>
    <w:rsid w:val="00E970D7"/>
    <w:rsid w:val="00E9741A"/>
    <w:rsid w:val="00E97559"/>
    <w:rsid w:val="00E977AD"/>
    <w:rsid w:val="00E97D2D"/>
    <w:rsid w:val="00EA0BE8"/>
    <w:rsid w:val="00EA1159"/>
    <w:rsid w:val="00EA145B"/>
    <w:rsid w:val="00EA1674"/>
    <w:rsid w:val="00EA1807"/>
    <w:rsid w:val="00EA18B2"/>
    <w:rsid w:val="00EA1AA5"/>
    <w:rsid w:val="00EA200F"/>
    <w:rsid w:val="00EA2B31"/>
    <w:rsid w:val="00EA3476"/>
    <w:rsid w:val="00EA350A"/>
    <w:rsid w:val="00EA3F82"/>
    <w:rsid w:val="00EA4079"/>
    <w:rsid w:val="00EA40B9"/>
    <w:rsid w:val="00EA40E5"/>
    <w:rsid w:val="00EA43AC"/>
    <w:rsid w:val="00EA45E0"/>
    <w:rsid w:val="00EA4B3C"/>
    <w:rsid w:val="00EA4C05"/>
    <w:rsid w:val="00EA4D6A"/>
    <w:rsid w:val="00EA4E5D"/>
    <w:rsid w:val="00EA516D"/>
    <w:rsid w:val="00EA5683"/>
    <w:rsid w:val="00EA5B82"/>
    <w:rsid w:val="00EA6963"/>
    <w:rsid w:val="00EA6F17"/>
    <w:rsid w:val="00EA7E53"/>
    <w:rsid w:val="00EA7FCC"/>
    <w:rsid w:val="00EB087E"/>
    <w:rsid w:val="00EB1863"/>
    <w:rsid w:val="00EB1B99"/>
    <w:rsid w:val="00EB1BDA"/>
    <w:rsid w:val="00EB1C95"/>
    <w:rsid w:val="00EB2114"/>
    <w:rsid w:val="00EB27E1"/>
    <w:rsid w:val="00EB32D5"/>
    <w:rsid w:val="00EB35E3"/>
    <w:rsid w:val="00EB399C"/>
    <w:rsid w:val="00EB3ACE"/>
    <w:rsid w:val="00EB3BDF"/>
    <w:rsid w:val="00EB3E9A"/>
    <w:rsid w:val="00EB4761"/>
    <w:rsid w:val="00EB4CEB"/>
    <w:rsid w:val="00EB4D86"/>
    <w:rsid w:val="00EB521F"/>
    <w:rsid w:val="00EB52D5"/>
    <w:rsid w:val="00EB5348"/>
    <w:rsid w:val="00EB59C9"/>
    <w:rsid w:val="00EB59CF"/>
    <w:rsid w:val="00EB5D1F"/>
    <w:rsid w:val="00EB5EFE"/>
    <w:rsid w:val="00EB6449"/>
    <w:rsid w:val="00EB6651"/>
    <w:rsid w:val="00EB6750"/>
    <w:rsid w:val="00EB6926"/>
    <w:rsid w:val="00EB6A5B"/>
    <w:rsid w:val="00EB6A5C"/>
    <w:rsid w:val="00EB6A86"/>
    <w:rsid w:val="00EB7745"/>
    <w:rsid w:val="00EB77AD"/>
    <w:rsid w:val="00EB798B"/>
    <w:rsid w:val="00EB7A74"/>
    <w:rsid w:val="00EB7F65"/>
    <w:rsid w:val="00EC03F7"/>
    <w:rsid w:val="00EC0841"/>
    <w:rsid w:val="00EC160F"/>
    <w:rsid w:val="00EC1713"/>
    <w:rsid w:val="00EC24D4"/>
    <w:rsid w:val="00EC29F0"/>
    <w:rsid w:val="00EC2D9F"/>
    <w:rsid w:val="00EC369A"/>
    <w:rsid w:val="00EC37A0"/>
    <w:rsid w:val="00EC41A8"/>
    <w:rsid w:val="00EC48C7"/>
    <w:rsid w:val="00EC4E49"/>
    <w:rsid w:val="00EC4F6E"/>
    <w:rsid w:val="00EC5167"/>
    <w:rsid w:val="00EC51D6"/>
    <w:rsid w:val="00EC552C"/>
    <w:rsid w:val="00EC560C"/>
    <w:rsid w:val="00EC5620"/>
    <w:rsid w:val="00EC5CD1"/>
    <w:rsid w:val="00EC5D69"/>
    <w:rsid w:val="00EC5E34"/>
    <w:rsid w:val="00EC5FC5"/>
    <w:rsid w:val="00EC663E"/>
    <w:rsid w:val="00EC6EB5"/>
    <w:rsid w:val="00EC6F33"/>
    <w:rsid w:val="00EC6FA3"/>
    <w:rsid w:val="00ED01E8"/>
    <w:rsid w:val="00ED01EB"/>
    <w:rsid w:val="00ED061A"/>
    <w:rsid w:val="00ED0CE9"/>
    <w:rsid w:val="00ED0E13"/>
    <w:rsid w:val="00ED0F69"/>
    <w:rsid w:val="00ED0FDC"/>
    <w:rsid w:val="00ED0FE7"/>
    <w:rsid w:val="00ED1419"/>
    <w:rsid w:val="00ED14DB"/>
    <w:rsid w:val="00ED1681"/>
    <w:rsid w:val="00ED1A4C"/>
    <w:rsid w:val="00ED2FF7"/>
    <w:rsid w:val="00ED3891"/>
    <w:rsid w:val="00ED3CA1"/>
    <w:rsid w:val="00ED44C2"/>
    <w:rsid w:val="00ED4573"/>
    <w:rsid w:val="00ED4EB6"/>
    <w:rsid w:val="00ED545A"/>
    <w:rsid w:val="00ED54CF"/>
    <w:rsid w:val="00ED5D89"/>
    <w:rsid w:val="00ED5FD3"/>
    <w:rsid w:val="00ED6190"/>
    <w:rsid w:val="00ED67ED"/>
    <w:rsid w:val="00ED68B7"/>
    <w:rsid w:val="00ED6920"/>
    <w:rsid w:val="00ED6A50"/>
    <w:rsid w:val="00ED6C2D"/>
    <w:rsid w:val="00ED7073"/>
    <w:rsid w:val="00EE03D7"/>
    <w:rsid w:val="00EE04A7"/>
    <w:rsid w:val="00EE0747"/>
    <w:rsid w:val="00EE0919"/>
    <w:rsid w:val="00EE0FB9"/>
    <w:rsid w:val="00EE0FEE"/>
    <w:rsid w:val="00EE1643"/>
    <w:rsid w:val="00EE1A60"/>
    <w:rsid w:val="00EE1C46"/>
    <w:rsid w:val="00EE220C"/>
    <w:rsid w:val="00EE23C8"/>
    <w:rsid w:val="00EE2CEC"/>
    <w:rsid w:val="00EE2F62"/>
    <w:rsid w:val="00EE32E9"/>
    <w:rsid w:val="00EE3AB3"/>
    <w:rsid w:val="00EE3E72"/>
    <w:rsid w:val="00EE45EC"/>
    <w:rsid w:val="00EE4E00"/>
    <w:rsid w:val="00EE5227"/>
    <w:rsid w:val="00EE52FB"/>
    <w:rsid w:val="00EE55A6"/>
    <w:rsid w:val="00EE55F8"/>
    <w:rsid w:val="00EE5997"/>
    <w:rsid w:val="00EE5CD0"/>
    <w:rsid w:val="00EE5D98"/>
    <w:rsid w:val="00EE6030"/>
    <w:rsid w:val="00EE624F"/>
    <w:rsid w:val="00EE643C"/>
    <w:rsid w:val="00EE725E"/>
    <w:rsid w:val="00EE7601"/>
    <w:rsid w:val="00EF0054"/>
    <w:rsid w:val="00EF0771"/>
    <w:rsid w:val="00EF09BA"/>
    <w:rsid w:val="00EF0EC7"/>
    <w:rsid w:val="00EF102F"/>
    <w:rsid w:val="00EF1253"/>
    <w:rsid w:val="00EF2129"/>
    <w:rsid w:val="00EF23C1"/>
    <w:rsid w:val="00EF246D"/>
    <w:rsid w:val="00EF2A02"/>
    <w:rsid w:val="00EF33BA"/>
    <w:rsid w:val="00EF3915"/>
    <w:rsid w:val="00EF39C0"/>
    <w:rsid w:val="00EF3AE1"/>
    <w:rsid w:val="00EF3BCC"/>
    <w:rsid w:val="00EF3D9D"/>
    <w:rsid w:val="00EF3DC0"/>
    <w:rsid w:val="00EF3EE7"/>
    <w:rsid w:val="00EF3FD3"/>
    <w:rsid w:val="00EF4094"/>
    <w:rsid w:val="00EF42A4"/>
    <w:rsid w:val="00EF4B0B"/>
    <w:rsid w:val="00EF4C9B"/>
    <w:rsid w:val="00EF5A71"/>
    <w:rsid w:val="00EF5BFA"/>
    <w:rsid w:val="00EF5D27"/>
    <w:rsid w:val="00EF62AA"/>
    <w:rsid w:val="00EF6516"/>
    <w:rsid w:val="00EF6C89"/>
    <w:rsid w:val="00EF6E98"/>
    <w:rsid w:val="00EF7540"/>
    <w:rsid w:val="00EF7619"/>
    <w:rsid w:val="00EF7922"/>
    <w:rsid w:val="00F00107"/>
    <w:rsid w:val="00F00118"/>
    <w:rsid w:val="00F001AD"/>
    <w:rsid w:val="00F01073"/>
    <w:rsid w:val="00F01152"/>
    <w:rsid w:val="00F013C2"/>
    <w:rsid w:val="00F01608"/>
    <w:rsid w:val="00F02231"/>
    <w:rsid w:val="00F02BF4"/>
    <w:rsid w:val="00F0351B"/>
    <w:rsid w:val="00F03A72"/>
    <w:rsid w:val="00F03AF0"/>
    <w:rsid w:val="00F03F3D"/>
    <w:rsid w:val="00F0439E"/>
    <w:rsid w:val="00F046FD"/>
    <w:rsid w:val="00F04B15"/>
    <w:rsid w:val="00F05611"/>
    <w:rsid w:val="00F05E0E"/>
    <w:rsid w:val="00F062CB"/>
    <w:rsid w:val="00F071C0"/>
    <w:rsid w:val="00F07A8F"/>
    <w:rsid w:val="00F10265"/>
    <w:rsid w:val="00F10AD0"/>
    <w:rsid w:val="00F11041"/>
    <w:rsid w:val="00F11502"/>
    <w:rsid w:val="00F1164A"/>
    <w:rsid w:val="00F11CF8"/>
    <w:rsid w:val="00F11D57"/>
    <w:rsid w:val="00F12366"/>
    <w:rsid w:val="00F1275A"/>
    <w:rsid w:val="00F127EC"/>
    <w:rsid w:val="00F129A2"/>
    <w:rsid w:val="00F12DA4"/>
    <w:rsid w:val="00F138B1"/>
    <w:rsid w:val="00F141DC"/>
    <w:rsid w:val="00F146E8"/>
    <w:rsid w:val="00F14C7C"/>
    <w:rsid w:val="00F14D71"/>
    <w:rsid w:val="00F1510F"/>
    <w:rsid w:val="00F15503"/>
    <w:rsid w:val="00F155C9"/>
    <w:rsid w:val="00F157A8"/>
    <w:rsid w:val="00F167B9"/>
    <w:rsid w:val="00F16CAF"/>
    <w:rsid w:val="00F1728A"/>
    <w:rsid w:val="00F1777B"/>
    <w:rsid w:val="00F17FE0"/>
    <w:rsid w:val="00F21234"/>
    <w:rsid w:val="00F213F5"/>
    <w:rsid w:val="00F215EA"/>
    <w:rsid w:val="00F2175D"/>
    <w:rsid w:val="00F21F6E"/>
    <w:rsid w:val="00F223A2"/>
    <w:rsid w:val="00F22537"/>
    <w:rsid w:val="00F229ED"/>
    <w:rsid w:val="00F22A02"/>
    <w:rsid w:val="00F22B5A"/>
    <w:rsid w:val="00F23115"/>
    <w:rsid w:val="00F2383D"/>
    <w:rsid w:val="00F23AE9"/>
    <w:rsid w:val="00F23B7E"/>
    <w:rsid w:val="00F24197"/>
    <w:rsid w:val="00F24962"/>
    <w:rsid w:val="00F24B2A"/>
    <w:rsid w:val="00F24C25"/>
    <w:rsid w:val="00F250B3"/>
    <w:rsid w:val="00F25559"/>
    <w:rsid w:val="00F25A16"/>
    <w:rsid w:val="00F25C20"/>
    <w:rsid w:val="00F25E24"/>
    <w:rsid w:val="00F25FCB"/>
    <w:rsid w:val="00F26DDD"/>
    <w:rsid w:val="00F27522"/>
    <w:rsid w:val="00F27663"/>
    <w:rsid w:val="00F276B7"/>
    <w:rsid w:val="00F2798B"/>
    <w:rsid w:val="00F3020C"/>
    <w:rsid w:val="00F3024A"/>
    <w:rsid w:val="00F30964"/>
    <w:rsid w:val="00F30F01"/>
    <w:rsid w:val="00F312C6"/>
    <w:rsid w:val="00F3188B"/>
    <w:rsid w:val="00F31C00"/>
    <w:rsid w:val="00F32449"/>
    <w:rsid w:val="00F329CE"/>
    <w:rsid w:val="00F32A75"/>
    <w:rsid w:val="00F32AD3"/>
    <w:rsid w:val="00F32BD0"/>
    <w:rsid w:val="00F33396"/>
    <w:rsid w:val="00F34294"/>
    <w:rsid w:val="00F3464F"/>
    <w:rsid w:val="00F349FF"/>
    <w:rsid w:val="00F34CE2"/>
    <w:rsid w:val="00F351B0"/>
    <w:rsid w:val="00F35CF9"/>
    <w:rsid w:val="00F364AF"/>
    <w:rsid w:val="00F36B3D"/>
    <w:rsid w:val="00F36B45"/>
    <w:rsid w:val="00F372AA"/>
    <w:rsid w:val="00F37380"/>
    <w:rsid w:val="00F379E4"/>
    <w:rsid w:val="00F37CEF"/>
    <w:rsid w:val="00F40E11"/>
    <w:rsid w:val="00F40F64"/>
    <w:rsid w:val="00F4130F"/>
    <w:rsid w:val="00F41348"/>
    <w:rsid w:val="00F41C86"/>
    <w:rsid w:val="00F42482"/>
    <w:rsid w:val="00F427F5"/>
    <w:rsid w:val="00F42896"/>
    <w:rsid w:val="00F42B5C"/>
    <w:rsid w:val="00F42EEC"/>
    <w:rsid w:val="00F43012"/>
    <w:rsid w:val="00F43768"/>
    <w:rsid w:val="00F441B0"/>
    <w:rsid w:val="00F443EB"/>
    <w:rsid w:val="00F448CE"/>
    <w:rsid w:val="00F4496F"/>
    <w:rsid w:val="00F44AE6"/>
    <w:rsid w:val="00F45013"/>
    <w:rsid w:val="00F45477"/>
    <w:rsid w:val="00F45AD2"/>
    <w:rsid w:val="00F45C74"/>
    <w:rsid w:val="00F45EF1"/>
    <w:rsid w:val="00F45F01"/>
    <w:rsid w:val="00F46015"/>
    <w:rsid w:val="00F465DC"/>
    <w:rsid w:val="00F467D5"/>
    <w:rsid w:val="00F46A57"/>
    <w:rsid w:val="00F46C80"/>
    <w:rsid w:val="00F47259"/>
    <w:rsid w:val="00F47623"/>
    <w:rsid w:val="00F47D84"/>
    <w:rsid w:val="00F50310"/>
    <w:rsid w:val="00F50429"/>
    <w:rsid w:val="00F50AE8"/>
    <w:rsid w:val="00F50B15"/>
    <w:rsid w:val="00F50F5B"/>
    <w:rsid w:val="00F5140B"/>
    <w:rsid w:val="00F51E22"/>
    <w:rsid w:val="00F51E6E"/>
    <w:rsid w:val="00F530D1"/>
    <w:rsid w:val="00F54209"/>
    <w:rsid w:val="00F54319"/>
    <w:rsid w:val="00F544BC"/>
    <w:rsid w:val="00F54917"/>
    <w:rsid w:val="00F550EA"/>
    <w:rsid w:val="00F55B0A"/>
    <w:rsid w:val="00F560A1"/>
    <w:rsid w:val="00F5685C"/>
    <w:rsid w:val="00F56948"/>
    <w:rsid w:val="00F56C0B"/>
    <w:rsid w:val="00F5750F"/>
    <w:rsid w:val="00F57770"/>
    <w:rsid w:val="00F5794F"/>
    <w:rsid w:val="00F57B82"/>
    <w:rsid w:val="00F60BF1"/>
    <w:rsid w:val="00F60DBE"/>
    <w:rsid w:val="00F617D4"/>
    <w:rsid w:val="00F617F8"/>
    <w:rsid w:val="00F621D5"/>
    <w:rsid w:val="00F62234"/>
    <w:rsid w:val="00F62487"/>
    <w:rsid w:val="00F62631"/>
    <w:rsid w:val="00F62682"/>
    <w:rsid w:val="00F6289C"/>
    <w:rsid w:val="00F62EE3"/>
    <w:rsid w:val="00F62F69"/>
    <w:rsid w:val="00F63511"/>
    <w:rsid w:val="00F636FF"/>
    <w:rsid w:val="00F63B76"/>
    <w:rsid w:val="00F63E80"/>
    <w:rsid w:val="00F647B8"/>
    <w:rsid w:val="00F647BA"/>
    <w:rsid w:val="00F64961"/>
    <w:rsid w:val="00F64F62"/>
    <w:rsid w:val="00F6515E"/>
    <w:rsid w:val="00F652B5"/>
    <w:rsid w:val="00F6557A"/>
    <w:rsid w:val="00F65CAA"/>
    <w:rsid w:val="00F65D95"/>
    <w:rsid w:val="00F66299"/>
    <w:rsid w:val="00F6637C"/>
    <w:rsid w:val="00F669D7"/>
    <w:rsid w:val="00F66A78"/>
    <w:rsid w:val="00F6748A"/>
    <w:rsid w:val="00F678EE"/>
    <w:rsid w:val="00F701AE"/>
    <w:rsid w:val="00F71299"/>
    <w:rsid w:val="00F71F64"/>
    <w:rsid w:val="00F72B19"/>
    <w:rsid w:val="00F735D1"/>
    <w:rsid w:val="00F736F3"/>
    <w:rsid w:val="00F73D47"/>
    <w:rsid w:val="00F73ECC"/>
    <w:rsid w:val="00F74406"/>
    <w:rsid w:val="00F746B9"/>
    <w:rsid w:val="00F74C38"/>
    <w:rsid w:val="00F74E42"/>
    <w:rsid w:val="00F752C6"/>
    <w:rsid w:val="00F75A38"/>
    <w:rsid w:val="00F75CAF"/>
    <w:rsid w:val="00F75DA6"/>
    <w:rsid w:val="00F75FB4"/>
    <w:rsid w:val="00F7693F"/>
    <w:rsid w:val="00F769E9"/>
    <w:rsid w:val="00F76B01"/>
    <w:rsid w:val="00F770D9"/>
    <w:rsid w:val="00F772A5"/>
    <w:rsid w:val="00F7746B"/>
    <w:rsid w:val="00F775CD"/>
    <w:rsid w:val="00F77C6C"/>
    <w:rsid w:val="00F77E2B"/>
    <w:rsid w:val="00F77FB6"/>
    <w:rsid w:val="00F80587"/>
    <w:rsid w:val="00F80699"/>
    <w:rsid w:val="00F81657"/>
    <w:rsid w:val="00F81905"/>
    <w:rsid w:val="00F819E2"/>
    <w:rsid w:val="00F81C3F"/>
    <w:rsid w:val="00F81C40"/>
    <w:rsid w:val="00F82011"/>
    <w:rsid w:val="00F82374"/>
    <w:rsid w:val="00F82470"/>
    <w:rsid w:val="00F825C8"/>
    <w:rsid w:val="00F83002"/>
    <w:rsid w:val="00F83110"/>
    <w:rsid w:val="00F835C7"/>
    <w:rsid w:val="00F83F2D"/>
    <w:rsid w:val="00F84098"/>
    <w:rsid w:val="00F84353"/>
    <w:rsid w:val="00F8475D"/>
    <w:rsid w:val="00F84AB9"/>
    <w:rsid w:val="00F84CF5"/>
    <w:rsid w:val="00F84EC7"/>
    <w:rsid w:val="00F86567"/>
    <w:rsid w:val="00F866A0"/>
    <w:rsid w:val="00F86832"/>
    <w:rsid w:val="00F86859"/>
    <w:rsid w:val="00F86C97"/>
    <w:rsid w:val="00F87131"/>
    <w:rsid w:val="00F900CF"/>
    <w:rsid w:val="00F9023F"/>
    <w:rsid w:val="00F90AAF"/>
    <w:rsid w:val="00F90D49"/>
    <w:rsid w:val="00F913D6"/>
    <w:rsid w:val="00F91683"/>
    <w:rsid w:val="00F922F6"/>
    <w:rsid w:val="00F92363"/>
    <w:rsid w:val="00F9247A"/>
    <w:rsid w:val="00F925B0"/>
    <w:rsid w:val="00F92627"/>
    <w:rsid w:val="00F92FAF"/>
    <w:rsid w:val="00F93202"/>
    <w:rsid w:val="00F933D6"/>
    <w:rsid w:val="00F9372C"/>
    <w:rsid w:val="00F93B31"/>
    <w:rsid w:val="00F93B78"/>
    <w:rsid w:val="00F93BAA"/>
    <w:rsid w:val="00F940E0"/>
    <w:rsid w:val="00F94782"/>
    <w:rsid w:val="00F950B6"/>
    <w:rsid w:val="00F95BE9"/>
    <w:rsid w:val="00F96725"/>
    <w:rsid w:val="00F9681E"/>
    <w:rsid w:val="00F96971"/>
    <w:rsid w:val="00F96FFB"/>
    <w:rsid w:val="00F97B70"/>
    <w:rsid w:val="00FA0076"/>
    <w:rsid w:val="00FA0763"/>
    <w:rsid w:val="00FA089E"/>
    <w:rsid w:val="00FA113F"/>
    <w:rsid w:val="00FA13B5"/>
    <w:rsid w:val="00FA1402"/>
    <w:rsid w:val="00FA1952"/>
    <w:rsid w:val="00FA1A14"/>
    <w:rsid w:val="00FA1FC2"/>
    <w:rsid w:val="00FA26EB"/>
    <w:rsid w:val="00FA2BC6"/>
    <w:rsid w:val="00FA2D3B"/>
    <w:rsid w:val="00FA33B0"/>
    <w:rsid w:val="00FA340F"/>
    <w:rsid w:val="00FA3421"/>
    <w:rsid w:val="00FA4357"/>
    <w:rsid w:val="00FA443F"/>
    <w:rsid w:val="00FA4D7E"/>
    <w:rsid w:val="00FA545B"/>
    <w:rsid w:val="00FA5C20"/>
    <w:rsid w:val="00FA5C40"/>
    <w:rsid w:val="00FA5D87"/>
    <w:rsid w:val="00FA5F7A"/>
    <w:rsid w:val="00FA609D"/>
    <w:rsid w:val="00FA69E1"/>
    <w:rsid w:val="00FA6E72"/>
    <w:rsid w:val="00FB012A"/>
    <w:rsid w:val="00FB0A76"/>
    <w:rsid w:val="00FB0AB7"/>
    <w:rsid w:val="00FB0AB8"/>
    <w:rsid w:val="00FB0B67"/>
    <w:rsid w:val="00FB0E0A"/>
    <w:rsid w:val="00FB0FB0"/>
    <w:rsid w:val="00FB107C"/>
    <w:rsid w:val="00FB1136"/>
    <w:rsid w:val="00FB14FB"/>
    <w:rsid w:val="00FB1957"/>
    <w:rsid w:val="00FB1C68"/>
    <w:rsid w:val="00FB1FB3"/>
    <w:rsid w:val="00FB28C4"/>
    <w:rsid w:val="00FB294D"/>
    <w:rsid w:val="00FB29F9"/>
    <w:rsid w:val="00FB2C62"/>
    <w:rsid w:val="00FB2C6F"/>
    <w:rsid w:val="00FB2FC9"/>
    <w:rsid w:val="00FB2FDB"/>
    <w:rsid w:val="00FB35B7"/>
    <w:rsid w:val="00FB39D9"/>
    <w:rsid w:val="00FB3E02"/>
    <w:rsid w:val="00FB45D2"/>
    <w:rsid w:val="00FB4766"/>
    <w:rsid w:val="00FB49B8"/>
    <w:rsid w:val="00FB4B9A"/>
    <w:rsid w:val="00FB4C45"/>
    <w:rsid w:val="00FB50C3"/>
    <w:rsid w:val="00FB561A"/>
    <w:rsid w:val="00FB60FB"/>
    <w:rsid w:val="00FB6A21"/>
    <w:rsid w:val="00FB6A8A"/>
    <w:rsid w:val="00FB6DD3"/>
    <w:rsid w:val="00FB718E"/>
    <w:rsid w:val="00FB7220"/>
    <w:rsid w:val="00FB746C"/>
    <w:rsid w:val="00FB77C6"/>
    <w:rsid w:val="00FB77E3"/>
    <w:rsid w:val="00FB7AFA"/>
    <w:rsid w:val="00FB7B95"/>
    <w:rsid w:val="00FC03AC"/>
    <w:rsid w:val="00FC0C89"/>
    <w:rsid w:val="00FC0E41"/>
    <w:rsid w:val="00FC13C7"/>
    <w:rsid w:val="00FC1E3B"/>
    <w:rsid w:val="00FC25A2"/>
    <w:rsid w:val="00FC2B1D"/>
    <w:rsid w:val="00FC2F20"/>
    <w:rsid w:val="00FC2FAF"/>
    <w:rsid w:val="00FC3764"/>
    <w:rsid w:val="00FC3970"/>
    <w:rsid w:val="00FC3B44"/>
    <w:rsid w:val="00FC45ED"/>
    <w:rsid w:val="00FC4737"/>
    <w:rsid w:val="00FC4D22"/>
    <w:rsid w:val="00FC516C"/>
    <w:rsid w:val="00FC69ED"/>
    <w:rsid w:val="00FC6CDB"/>
    <w:rsid w:val="00FC6EA7"/>
    <w:rsid w:val="00FC6FC0"/>
    <w:rsid w:val="00FC734F"/>
    <w:rsid w:val="00FC7798"/>
    <w:rsid w:val="00FD01F9"/>
    <w:rsid w:val="00FD0E41"/>
    <w:rsid w:val="00FD223E"/>
    <w:rsid w:val="00FD2308"/>
    <w:rsid w:val="00FD25E4"/>
    <w:rsid w:val="00FD2882"/>
    <w:rsid w:val="00FD2BD3"/>
    <w:rsid w:val="00FD2F78"/>
    <w:rsid w:val="00FD318E"/>
    <w:rsid w:val="00FD3269"/>
    <w:rsid w:val="00FD326D"/>
    <w:rsid w:val="00FD3B80"/>
    <w:rsid w:val="00FD3EF4"/>
    <w:rsid w:val="00FD441B"/>
    <w:rsid w:val="00FD489E"/>
    <w:rsid w:val="00FD534E"/>
    <w:rsid w:val="00FD6415"/>
    <w:rsid w:val="00FD649E"/>
    <w:rsid w:val="00FD67B7"/>
    <w:rsid w:val="00FD7281"/>
    <w:rsid w:val="00FD748A"/>
    <w:rsid w:val="00FD7542"/>
    <w:rsid w:val="00FD7C58"/>
    <w:rsid w:val="00FD7E2E"/>
    <w:rsid w:val="00FE004D"/>
    <w:rsid w:val="00FE0CCF"/>
    <w:rsid w:val="00FE137D"/>
    <w:rsid w:val="00FE165A"/>
    <w:rsid w:val="00FE1A46"/>
    <w:rsid w:val="00FE1AEC"/>
    <w:rsid w:val="00FE2144"/>
    <w:rsid w:val="00FE2550"/>
    <w:rsid w:val="00FE258F"/>
    <w:rsid w:val="00FE2A17"/>
    <w:rsid w:val="00FE2AEA"/>
    <w:rsid w:val="00FE3D25"/>
    <w:rsid w:val="00FE3DD0"/>
    <w:rsid w:val="00FE445F"/>
    <w:rsid w:val="00FE4821"/>
    <w:rsid w:val="00FE53B6"/>
    <w:rsid w:val="00FE61C7"/>
    <w:rsid w:val="00FE61E9"/>
    <w:rsid w:val="00FE67C3"/>
    <w:rsid w:val="00FE68A3"/>
    <w:rsid w:val="00FE68E0"/>
    <w:rsid w:val="00FE6C01"/>
    <w:rsid w:val="00FE7630"/>
    <w:rsid w:val="00FE7BF6"/>
    <w:rsid w:val="00FF0139"/>
    <w:rsid w:val="00FF0C27"/>
    <w:rsid w:val="00FF0DB4"/>
    <w:rsid w:val="00FF1A22"/>
    <w:rsid w:val="00FF1B33"/>
    <w:rsid w:val="00FF1C05"/>
    <w:rsid w:val="00FF278E"/>
    <w:rsid w:val="00FF29C0"/>
    <w:rsid w:val="00FF2FFD"/>
    <w:rsid w:val="00FF317A"/>
    <w:rsid w:val="00FF3563"/>
    <w:rsid w:val="00FF3FCE"/>
    <w:rsid w:val="00FF4B28"/>
    <w:rsid w:val="00FF4F53"/>
    <w:rsid w:val="00FF5875"/>
    <w:rsid w:val="00FF62AF"/>
    <w:rsid w:val="00FF62F8"/>
    <w:rsid w:val="00FF6879"/>
    <w:rsid w:val="00FF6CBB"/>
    <w:rsid w:val="00FF6EB7"/>
    <w:rsid w:val="00FF701A"/>
    <w:rsid w:val="00FF7414"/>
    <w:rsid w:val="00FF7C4E"/>
    <w:rsid w:val="00FF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190AB"/>
  <w15:chartTrackingRefBased/>
  <w15:docId w15:val="{3FC1ACF3-DB1B-4CDB-A2D8-5D237578B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0FF6"/>
    <w:rPr>
      <w:rFonts w:ascii="Times New Roman" w:eastAsia="宋体" w:hAnsi="Times New Roman" w:cs="Helvetica"/>
      <w:kern w:val="0"/>
      <w:sz w:val="24"/>
      <w:szCs w:val="24"/>
    </w:rPr>
  </w:style>
  <w:style w:type="paragraph" w:styleId="1">
    <w:name w:val="heading 1"/>
    <w:aliases w:val="章标题"/>
    <w:basedOn w:val="a"/>
    <w:next w:val="a"/>
    <w:link w:val="10"/>
    <w:uiPriority w:val="9"/>
    <w:qFormat/>
    <w:rsid w:val="00EA4C05"/>
    <w:pPr>
      <w:keepNext/>
      <w:keepLines/>
      <w:spacing w:beforeLines="100" w:before="100" w:afterLines="100" w:after="10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aliases w:val="节标题"/>
    <w:basedOn w:val="a"/>
    <w:next w:val="a"/>
    <w:link w:val="20"/>
    <w:uiPriority w:val="9"/>
    <w:unhideWhenUsed/>
    <w:qFormat/>
    <w:rsid w:val="00573891"/>
    <w:pPr>
      <w:keepNext/>
      <w:keepLines/>
      <w:spacing w:beforeLines="50" w:before="163"/>
      <w:outlineLvl w:val="1"/>
    </w:pPr>
    <w:rPr>
      <w:rFonts w:eastAsia="黑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rsid w:val="00F40F64"/>
    <w:pPr>
      <w:keepNext/>
      <w:keepLines/>
      <w:spacing w:beforeLines="50" w:before="50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aliases w:val="条标题"/>
    <w:basedOn w:val="a"/>
    <w:next w:val="a"/>
    <w:link w:val="40"/>
    <w:uiPriority w:val="9"/>
    <w:unhideWhenUsed/>
    <w:rsid w:val="002A0188"/>
    <w:pPr>
      <w:keepNext/>
      <w:keepLines/>
      <w:spacing w:beforeLines="50" w:before="50"/>
      <w:outlineLvl w:val="3"/>
    </w:pPr>
    <w:rPr>
      <w:rFonts w:eastAsia="黑体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4B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4B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4B8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4B89"/>
    <w:rPr>
      <w:sz w:val="18"/>
      <w:szCs w:val="18"/>
    </w:rPr>
  </w:style>
  <w:style w:type="paragraph" w:styleId="a7">
    <w:name w:val="List Paragraph"/>
    <w:basedOn w:val="a"/>
    <w:uiPriority w:val="34"/>
    <w:qFormat/>
    <w:rsid w:val="00B80B02"/>
    <w:rPr>
      <w:rFonts w:eastAsia="Times New Roman"/>
    </w:rPr>
  </w:style>
  <w:style w:type="character" w:styleId="a8">
    <w:name w:val="Placeholder Text"/>
    <w:basedOn w:val="a0"/>
    <w:uiPriority w:val="99"/>
    <w:semiHidden/>
    <w:rsid w:val="00397C3B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853F1C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853F1C"/>
  </w:style>
  <w:style w:type="character" w:customStyle="1" w:styleId="ab">
    <w:name w:val="批注文字 字符"/>
    <w:basedOn w:val="a0"/>
    <w:link w:val="aa"/>
    <w:uiPriority w:val="99"/>
    <w:semiHidden/>
    <w:rsid w:val="00853F1C"/>
  </w:style>
  <w:style w:type="paragraph" w:styleId="ac">
    <w:name w:val="annotation subject"/>
    <w:basedOn w:val="aa"/>
    <w:next w:val="aa"/>
    <w:link w:val="ad"/>
    <w:uiPriority w:val="99"/>
    <w:semiHidden/>
    <w:unhideWhenUsed/>
    <w:rsid w:val="00853F1C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853F1C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853F1C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853F1C"/>
    <w:rPr>
      <w:sz w:val="18"/>
      <w:szCs w:val="18"/>
    </w:rPr>
  </w:style>
  <w:style w:type="table" w:styleId="af0">
    <w:name w:val="Table Grid"/>
    <w:basedOn w:val="a1"/>
    <w:uiPriority w:val="39"/>
    <w:rsid w:val="00A84A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link w:val="MTDisplayEquation0"/>
    <w:rsid w:val="004861A2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4861A2"/>
    <w:rPr>
      <w:sz w:val="24"/>
      <w:szCs w:val="24"/>
    </w:rPr>
  </w:style>
  <w:style w:type="character" w:customStyle="1" w:styleId="10">
    <w:name w:val="标题 1 字符"/>
    <w:aliases w:val="章标题 字符"/>
    <w:basedOn w:val="a0"/>
    <w:link w:val="1"/>
    <w:uiPriority w:val="9"/>
    <w:rsid w:val="00EA4C05"/>
    <w:rPr>
      <w:rFonts w:ascii="Times New Roman" w:eastAsia="黑体" w:hAnsi="Times New Roman"/>
      <w:b/>
      <w:bCs/>
      <w:kern w:val="44"/>
      <w:sz w:val="36"/>
      <w:szCs w:val="44"/>
    </w:rPr>
  </w:style>
  <w:style w:type="character" w:customStyle="1" w:styleId="20">
    <w:name w:val="标题 2 字符"/>
    <w:aliases w:val="节标题 字符"/>
    <w:basedOn w:val="a0"/>
    <w:link w:val="2"/>
    <w:uiPriority w:val="9"/>
    <w:rsid w:val="00573891"/>
    <w:rPr>
      <w:rFonts w:ascii="Times New Roman" w:eastAsia="黑体" w:hAnsi="Times New Roman" w:cstheme="majorBidi"/>
      <w:b/>
      <w:bCs/>
      <w:kern w:val="0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F40F64"/>
    <w:rPr>
      <w:rFonts w:eastAsia="黑体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rsid w:val="00205B78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A0188"/>
    <w:pPr>
      <w:tabs>
        <w:tab w:val="right" w:leader="dot" w:pos="9060"/>
      </w:tabs>
      <w:ind w:firstLine="422"/>
    </w:pPr>
    <w:rPr>
      <w:rFonts w:eastAsia="黑体"/>
    </w:rPr>
  </w:style>
  <w:style w:type="paragraph" w:styleId="TOC2">
    <w:name w:val="toc 2"/>
    <w:basedOn w:val="a"/>
    <w:next w:val="a"/>
    <w:autoRedefine/>
    <w:uiPriority w:val="39"/>
    <w:unhideWhenUsed/>
    <w:rsid w:val="00B9640D"/>
    <w:pPr>
      <w:ind w:leftChars="200" w:left="200"/>
    </w:pPr>
  </w:style>
  <w:style w:type="paragraph" w:styleId="TOC3">
    <w:name w:val="toc 3"/>
    <w:basedOn w:val="a"/>
    <w:next w:val="a"/>
    <w:autoRedefine/>
    <w:uiPriority w:val="39"/>
    <w:unhideWhenUsed/>
    <w:rsid w:val="00B9640D"/>
    <w:pPr>
      <w:ind w:leftChars="400" w:left="400"/>
    </w:pPr>
  </w:style>
  <w:style w:type="character" w:styleId="af1">
    <w:name w:val="Hyperlink"/>
    <w:basedOn w:val="a0"/>
    <w:uiPriority w:val="99"/>
    <w:unhideWhenUsed/>
    <w:rsid w:val="00205B78"/>
    <w:rPr>
      <w:color w:val="0563C1" w:themeColor="hyperlink"/>
      <w:u w:val="single"/>
    </w:rPr>
  </w:style>
  <w:style w:type="character" w:customStyle="1" w:styleId="MTEquationSection">
    <w:name w:val="MTEquationSection"/>
    <w:basedOn w:val="a0"/>
    <w:rsid w:val="008B14C5"/>
    <w:rPr>
      <w:rFonts w:ascii="黑体" w:eastAsia="黑体" w:hAnsi="黑体"/>
      <w:vanish/>
      <w:color w:val="FF0000"/>
      <w:sz w:val="44"/>
      <w:szCs w:val="44"/>
    </w:rPr>
  </w:style>
  <w:style w:type="paragraph" w:customStyle="1" w:styleId="af2">
    <w:name w:val="公式"/>
    <w:basedOn w:val="MTDisplayEquation"/>
    <w:rsid w:val="004F3140"/>
  </w:style>
  <w:style w:type="paragraph" w:customStyle="1" w:styleId="21">
    <w:name w:val="公式2"/>
    <w:basedOn w:val="MTDisplayEquation"/>
    <w:next w:val="a"/>
    <w:link w:val="22"/>
    <w:rsid w:val="00601267"/>
    <w:pPr>
      <w:tabs>
        <w:tab w:val="clear" w:pos="4160"/>
        <w:tab w:val="clear" w:pos="8300"/>
        <w:tab w:val="center" w:pos="4560"/>
        <w:tab w:val="right" w:pos="9120"/>
      </w:tabs>
      <w:snapToGrid w:val="0"/>
    </w:pPr>
    <w:rPr>
      <w:rFonts w:eastAsia="Times New Roman"/>
    </w:rPr>
  </w:style>
  <w:style w:type="character" w:customStyle="1" w:styleId="22">
    <w:name w:val="公式2 字符"/>
    <w:basedOn w:val="MTDisplayEquation0"/>
    <w:link w:val="21"/>
    <w:rsid w:val="00601267"/>
    <w:rPr>
      <w:rFonts w:ascii="Times New Roman" w:eastAsia="Times New Roman" w:hAnsi="Times New Roman"/>
      <w:sz w:val="24"/>
      <w:szCs w:val="24"/>
    </w:rPr>
  </w:style>
  <w:style w:type="paragraph" w:customStyle="1" w:styleId="af3">
    <w:name w:val="表格"/>
    <w:basedOn w:val="a"/>
    <w:link w:val="af4"/>
    <w:rsid w:val="009E1951"/>
    <w:pPr>
      <w:spacing w:line="360" w:lineRule="exact"/>
      <w:jc w:val="center"/>
    </w:pPr>
    <w:rPr>
      <w:rFonts w:cs="Times New Roman"/>
      <w:szCs w:val="21"/>
    </w:rPr>
  </w:style>
  <w:style w:type="character" w:customStyle="1" w:styleId="af4">
    <w:name w:val="表格 字符"/>
    <w:basedOn w:val="a0"/>
    <w:link w:val="af3"/>
    <w:rsid w:val="009E1951"/>
    <w:rPr>
      <w:rFonts w:ascii="Times New Roman" w:eastAsia="宋体" w:hAnsi="Times New Roman" w:cs="Times New Roman"/>
      <w:szCs w:val="21"/>
    </w:rPr>
  </w:style>
  <w:style w:type="paragraph" w:styleId="af5">
    <w:name w:val="Revision"/>
    <w:hidden/>
    <w:uiPriority w:val="99"/>
    <w:semiHidden/>
    <w:rsid w:val="00310CB6"/>
    <w:rPr>
      <w:rFonts w:eastAsia="宋体"/>
      <w:sz w:val="24"/>
    </w:rPr>
  </w:style>
  <w:style w:type="paragraph" w:styleId="af6">
    <w:name w:val="Body Text"/>
    <w:basedOn w:val="a"/>
    <w:link w:val="af7"/>
    <w:uiPriority w:val="1"/>
    <w:rsid w:val="00431312"/>
    <w:pPr>
      <w:autoSpaceDE w:val="0"/>
      <w:autoSpaceDN w:val="0"/>
    </w:pPr>
    <w:rPr>
      <w:rFonts w:ascii="宋体" w:hAnsi="宋体"/>
      <w:lang w:val="zh-CN" w:bidi="zh-CN"/>
    </w:rPr>
  </w:style>
  <w:style w:type="character" w:customStyle="1" w:styleId="af7">
    <w:name w:val="正文文本 字符"/>
    <w:basedOn w:val="a0"/>
    <w:link w:val="af6"/>
    <w:uiPriority w:val="1"/>
    <w:rsid w:val="00431312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customStyle="1" w:styleId="af8">
    <w:name w:val="封面题目"/>
    <w:basedOn w:val="a"/>
    <w:link w:val="af9"/>
    <w:qFormat/>
    <w:rsid w:val="007616F9"/>
    <w:pPr>
      <w:spacing w:line="360" w:lineRule="auto"/>
      <w:jc w:val="center"/>
      <w:outlineLvl w:val="0"/>
    </w:pPr>
    <w:rPr>
      <w:rFonts w:ascii="黑体" w:eastAsia="黑体" w:cs="Times New Roman"/>
      <w:sz w:val="44"/>
      <w:szCs w:val="44"/>
    </w:rPr>
  </w:style>
  <w:style w:type="character" w:customStyle="1" w:styleId="40">
    <w:name w:val="标题 4 字符"/>
    <w:aliases w:val="条标题 字符"/>
    <w:basedOn w:val="a0"/>
    <w:link w:val="4"/>
    <w:uiPriority w:val="9"/>
    <w:rsid w:val="002A0188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af9">
    <w:name w:val="封面题目 字符"/>
    <w:basedOn w:val="a0"/>
    <w:link w:val="af8"/>
    <w:rsid w:val="007616F9"/>
    <w:rPr>
      <w:rFonts w:ascii="黑体" w:eastAsia="黑体" w:hAnsi="Times New Roman" w:cs="Times New Roman"/>
      <w:sz w:val="44"/>
      <w:szCs w:val="44"/>
    </w:rPr>
  </w:style>
  <w:style w:type="paragraph" w:customStyle="1" w:styleId="afa">
    <w:name w:val="款标题"/>
    <w:basedOn w:val="2"/>
    <w:link w:val="afb"/>
    <w:qFormat/>
    <w:rsid w:val="002A0188"/>
    <w:pPr>
      <w:ind w:firstLineChars="200" w:firstLine="482"/>
      <w:outlineLvl w:val="3"/>
    </w:pPr>
    <w:rPr>
      <w:sz w:val="24"/>
    </w:rPr>
  </w:style>
  <w:style w:type="paragraph" w:styleId="afc">
    <w:name w:val="No Spacing"/>
    <w:aliases w:val="图表实体"/>
    <w:link w:val="afd"/>
    <w:uiPriority w:val="1"/>
    <w:qFormat/>
    <w:rsid w:val="005D5AC1"/>
    <w:pPr>
      <w:widowControl w:val="0"/>
      <w:jc w:val="center"/>
    </w:pPr>
    <w:rPr>
      <w:rFonts w:ascii="Times New Roman" w:eastAsia="宋体" w:hAnsi="Times New Roman"/>
      <w:sz w:val="18"/>
    </w:rPr>
  </w:style>
  <w:style w:type="character" w:customStyle="1" w:styleId="afb">
    <w:name w:val="款标题 字符"/>
    <w:basedOn w:val="20"/>
    <w:link w:val="afa"/>
    <w:rsid w:val="002A0188"/>
    <w:rPr>
      <w:rFonts w:ascii="Times New Roman" w:eastAsia="黑体" w:hAnsi="Times New Roman" w:cstheme="majorBidi"/>
      <w:b/>
      <w:bCs/>
      <w:kern w:val="0"/>
      <w:sz w:val="24"/>
      <w:szCs w:val="32"/>
    </w:rPr>
  </w:style>
  <w:style w:type="paragraph" w:customStyle="1" w:styleId="afe">
    <w:name w:val="中文摘要标题"/>
    <w:basedOn w:val="1"/>
    <w:link w:val="aff"/>
    <w:qFormat/>
    <w:rsid w:val="00C63811"/>
    <w:pPr>
      <w:spacing w:beforeLines="50" w:before="50" w:afterLines="50" w:after="50"/>
    </w:pPr>
  </w:style>
  <w:style w:type="paragraph" w:customStyle="1" w:styleId="aff0">
    <w:name w:val="关键词"/>
    <w:basedOn w:val="afe"/>
    <w:link w:val="aff1"/>
    <w:qFormat/>
    <w:rsid w:val="00C63811"/>
    <w:pPr>
      <w:spacing w:beforeLines="0" w:before="0" w:afterLines="0" w:after="0" w:line="440" w:lineRule="exact"/>
      <w:jc w:val="left"/>
      <w:outlineLvl w:val="9"/>
    </w:pPr>
    <w:rPr>
      <w:b w:val="0"/>
      <w:sz w:val="24"/>
    </w:rPr>
  </w:style>
  <w:style w:type="character" w:customStyle="1" w:styleId="aff">
    <w:name w:val="中文摘要标题 字符"/>
    <w:basedOn w:val="10"/>
    <w:link w:val="afe"/>
    <w:rsid w:val="00C63811"/>
    <w:rPr>
      <w:rFonts w:ascii="Times New Roman" w:eastAsia="黑体" w:hAnsi="Times New Roman"/>
      <w:b/>
      <w:bCs/>
      <w:kern w:val="44"/>
      <w:sz w:val="36"/>
      <w:szCs w:val="44"/>
    </w:rPr>
  </w:style>
  <w:style w:type="paragraph" w:customStyle="1" w:styleId="aff2">
    <w:name w:val="英文摘要标题"/>
    <w:basedOn w:val="1"/>
    <w:link w:val="aff3"/>
    <w:qFormat/>
    <w:rsid w:val="00C63811"/>
    <w:rPr>
      <w:rFonts w:eastAsia="Times New Roman"/>
    </w:rPr>
  </w:style>
  <w:style w:type="character" w:customStyle="1" w:styleId="aff1">
    <w:name w:val="关键词 字符"/>
    <w:basedOn w:val="aff"/>
    <w:link w:val="aff0"/>
    <w:rsid w:val="00C63811"/>
    <w:rPr>
      <w:rFonts w:ascii="Times New Roman" w:eastAsia="黑体" w:hAnsi="Times New Roman"/>
      <w:b w:val="0"/>
      <w:bCs/>
      <w:kern w:val="44"/>
      <w:sz w:val="24"/>
      <w:szCs w:val="44"/>
    </w:rPr>
  </w:style>
  <w:style w:type="paragraph" w:customStyle="1" w:styleId="aff4">
    <w:name w:val="英文摘要内容"/>
    <w:basedOn w:val="a"/>
    <w:link w:val="aff5"/>
    <w:qFormat/>
    <w:rsid w:val="00C11535"/>
    <w:rPr>
      <w:rFonts w:cs="Times New Roman"/>
    </w:rPr>
  </w:style>
  <w:style w:type="character" w:customStyle="1" w:styleId="aff3">
    <w:name w:val="英文摘要标题 字符"/>
    <w:basedOn w:val="10"/>
    <w:link w:val="aff2"/>
    <w:rsid w:val="00C63811"/>
    <w:rPr>
      <w:rFonts w:ascii="Times New Roman" w:eastAsia="Times New Roman" w:hAnsi="Times New Roman"/>
      <w:b/>
      <w:bCs/>
      <w:kern w:val="44"/>
      <w:sz w:val="36"/>
      <w:szCs w:val="44"/>
    </w:rPr>
  </w:style>
  <w:style w:type="paragraph" w:customStyle="1" w:styleId="aff6">
    <w:name w:val="结论小标题"/>
    <w:basedOn w:val="a"/>
    <w:link w:val="aff7"/>
    <w:qFormat/>
    <w:rsid w:val="00B2583A"/>
    <w:pPr>
      <w:spacing w:beforeLines="50" w:before="50"/>
      <w:outlineLvl w:val="1"/>
    </w:pPr>
    <w:rPr>
      <w:rFonts w:eastAsia="黑体"/>
      <w:sz w:val="28"/>
    </w:rPr>
  </w:style>
  <w:style w:type="character" w:customStyle="1" w:styleId="aff5">
    <w:name w:val="英文摘要内容 字符"/>
    <w:basedOn w:val="a0"/>
    <w:link w:val="aff4"/>
    <w:rsid w:val="00C11535"/>
    <w:rPr>
      <w:rFonts w:ascii="Times New Roman" w:eastAsia="宋体" w:hAnsi="Times New Roman" w:cs="Times New Roman"/>
      <w:sz w:val="24"/>
      <w:szCs w:val="24"/>
    </w:rPr>
  </w:style>
  <w:style w:type="paragraph" w:customStyle="1" w:styleId="aff8">
    <w:name w:val="参考文献和成果内容"/>
    <w:basedOn w:val="a"/>
    <w:link w:val="aff9"/>
    <w:qFormat/>
    <w:rsid w:val="00DC3CD5"/>
    <w:pPr>
      <w:ind w:left="200" w:hangingChars="200" w:hanging="200"/>
    </w:pPr>
  </w:style>
  <w:style w:type="character" w:customStyle="1" w:styleId="aff7">
    <w:name w:val="结论小标题 字符"/>
    <w:basedOn w:val="a0"/>
    <w:link w:val="aff6"/>
    <w:rsid w:val="00B2583A"/>
    <w:rPr>
      <w:rFonts w:ascii="Times New Roman" w:eastAsia="黑体" w:hAnsi="Times New Roman"/>
      <w:sz w:val="28"/>
    </w:rPr>
  </w:style>
  <w:style w:type="paragraph" w:customStyle="1" w:styleId="affa">
    <w:name w:val="附录小标题"/>
    <w:basedOn w:val="a"/>
    <w:link w:val="affb"/>
    <w:qFormat/>
    <w:rsid w:val="00444B60"/>
    <w:rPr>
      <w:rFonts w:eastAsia="黑体"/>
    </w:rPr>
  </w:style>
  <w:style w:type="character" w:customStyle="1" w:styleId="aff9">
    <w:name w:val="参考文献和成果内容 字符"/>
    <w:basedOn w:val="a0"/>
    <w:link w:val="aff8"/>
    <w:rsid w:val="00DC3CD5"/>
    <w:rPr>
      <w:rFonts w:ascii="Times New Roman" w:eastAsia="宋体" w:hAnsi="Times New Roman"/>
      <w:sz w:val="24"/>
    </w:rPr>
  </w:style>
  <w:style w:type="paragraph" w:customStyle="1" w:styleId="affc">
    <w:name w:val="附录内容"/>
    <w:basedOn w:val="affa"/>
    <w:link w:val="affd"/>
    <w:qFormat/>
    <w:rsid w:val="00F86859"/>
    <w:pPr>
      <w:ind w:firstLineChars="200" w:firstLine="200"/>
    </w:pPr>
    <w:rPr>
      <w:rFonts w:eastAsia="宋体"/>
    </w:rPr>
  </w:style>
  <w:style w:type="character" w:customStyle="1" w:styleId="affb">
    <w:name w:val="附录小标题 字符"/>
    <w:basedOn w:val="a0"/>
    <w:link w:val="affa"/>
    <w:rsid w:val="00444B60"/>
    <w:rPr>
      <w:rFonts w:ascii="Times New Roman" w:eastAsia="黑体" w:hAnsi="Times New Roman"/>
      <w:sz w:val="24"/>
    </w:rPr>
  </w:style>
  <w:style w:type="character" w:customStyle="1" w:styleId="affd">
    <w:name w:val="附录内容 字符"/>
    <w:basedOn w:val="affb"/>
    <w:link w:val="affc"/>
    <w:rsid w:val="00F86859"/>
    <w:rPr>
      <w:rFonts w:ascii="Times New Roman" w:eastAsia="宋体" w:hAnsi="Times New Roman"/>
      <w:sz w:val="24"/>
    </w:rPr>
  </w:style>
  <w:style w:type="paragraph" w:customStyle="1" w:styleId="EndNoteBibliographyTitle">
    <w:name w:val="EndNote Bibliography Title"/>
    <w:basedOn w:val="a"/>
    <w:link w:val="EndNoteBibliographyTitle0"/>
    <w:rsid w:val="00EA4C05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EA4C05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0"/>
    <w:rsid w:val="00EA4C05"/>
    <w:pPr>
      <w:spacing w:line="240" w:lineRule="exact"/>
    </w:pPr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EA4C05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e">
    <w:name w:val="图标标题"/>
    <w:basedOn w:val="afc"/>
    <w:link w:val="afff"/>
    <w:qFormat/>
    <w:rsid w:val="00DD0EC1"/>
    <w:pPr>
      <w:keepNext/>
      <w:keepLines/>
      <w:outlineLvl w:val="4"/>
    </w:pPr>
  </w:style>
  <w:style w:type="character" w:customStyle="1" w:styleId="afd">
    <w:name w:val="无间隔 字符"/>
    <w:aliases w:val="图表实体 字符"/>
    <w:basedOn w:val="a0"/>
    <w:link w:val="afc"/>
    <w:uiPriority w:val="1"/>
    <w:rsid w:val="005D5AC1"/>
    <w:rPr>
      <w:rFonts w:ascii="Times New Roman" w:eastAsia="宋体" w:hAnsi="Times New Roman"/>
      <w:sz w:val="18"/>
    </w:rPr>
  </w:style>
  <w:style w:type="character" w:customStyle="1" w:styleId="afff">
    <w:name w:val="图标标题 字符"/>
    <w:basedOn w:val="afd"/>
    <w:link w:val="affe"/>
    <w:rsid w:val="00DD0EC1"/>
    <w:rPr>
      <w:rFonts w:ascii="Times New Roman" w:eastAsia="宋体" w:hAnsi="Times New Roman"/>
      <w:sz w:val="18"/>
    </w:rPr>
  </w:style>
  <w:style w:type="paragraph" w:customStyle="1" w:styleId="afff0">
    <w:name w:val="公式和标号"/>
    <w:basedOn w:val="MTDisplayEquation"/>
    <w:next w:val="a"/>
    <w:link w:val="afff1"/>
    <w:qFormat/>
    <w:rsid w:val="00821132"/>
    <w:pPr>
      <w:snapToGrid w:val="0"/>
    </w:pPr>
  </w:style>
  <w:style w:type="character" w:customStyle="1" w:styleId="afff1">
    <w:name w:val="公式和标号 字符"/>
    <w:basedOn w:val="a0"/>
    <w:link w:val="afff0"/>
    <w:rsid w:val="00821132"/>
    <w:rPr>
      <w:rFonts w:ascii="Times New Roman" w:eastAsia="宋体" w:hAnsi="Times New Roman"/>
      <w:szCs w:val="24"/>
    </w:rPr>
  </w:style>
  <w:style w:type="paragraph" w:customStyle="1" w:styleId="afff2">
    <w:name w:val="图"/>
    <w:next w:val="afc"/>
    <w:link w:val="afff3"/>
    <w:qFormat/>
    <w:rsid w:val="0074209F"/>
    <w:pPr>
      <w:jc w:val="center"/>
    </w:pPr>
    <w:rPr>
      <w:rFonts w:eastAsiaTheme="majorEastAsia" w:cstheme="majorBidi"/>
      <w:bCs/>
      <w:sz w:val="18"/>
      <w:szCs w:val="32"/>
    </w:rPr>
  </w:style>
  <w:style w:type="character" w:customStyle="1" w:styleId="afff3">
    <w:name w:val="图 字符"/>
    <w:basedOn w:val="a0"/>
    <w:link w:val="afff2"/>
    <w:rsid w:val="0074209F"/>
    <w:rPr>
      <w:rFonts w:eastAsiaTheme="majorEastAsia" w:cstheme="majorBidi"/>
      <w:bCs/>
      <w:sz w:val="18"/>
      <w:szCs w:val="32"/>
    </w:rPr>
  </w:style>
  <w:style w:type="character" w:styleId="afff4">
    <w:name w:val="Unresolved Mention"/>
    <w:basedOn w:val="a0"/>
    <w:uiPriority w:val="99"/>
    <w:semiHidden/>
    <w:unhideWhenUsed/>
    <w:rsid w:val="0065424E"/>
    <w:rPr>
      <w:color w:val="605E5C"/>
      <w:shd w:val="clear" w:color="auto" w:fill="E1DFDD"/>
    </w:rPr>
  </w:style>
  <w:style w:type="character" w:styleId="afff5">
    <w:name w:val="FollowedHyperlink"/>
    <w:basedOn w:val="a0"/>
    <w:uiPriority w:val="99"/>
    <w:semiHidden/>
    <w:unhideWhenUsed/>
    <w:rsid w:val="00AD0516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2A0188"/>
    <w:pPr>
      <w:ind w:leftChars="600" w:left="1260"/>
    </w:pPr>
  </w:style>
  <w:style w:type="paragraph" w:customStyle="1" w:styleId="-">
    <w:name w:val="条-标题"/>
    <w:basedOn w:val="3"/>
    <w:link w:val="-0"/>
    <w:qFormat/>
    <w:rsid w:val="00DF1044"/>
  </w:style>
  <w:style w:type="character" w:customStyle="1" w:styleId="-0">
    <w:name w:val="条-标题 字符"/>
    <w:basedOn w:val="40"/>
    <w:link w:val="-"/>
    <w:rsid w:val="00DF1044"/>
    <w:rPr>
      <w:rFonts w:ascii="Times New Roman" w:eastAsia="黑体" w:hAnsi="Times New Roman" w:cstheme="majorBidi"/>
      <w:b/>
      <w:bCs/>
      <w:sz w:val="28"/>
      <w:szCs w:val="32"/>
    </w:rPr>
  </w:style>
  <w:style w:type="paragraph" w:styleId="afff6">
    <w:name w:val="Normal (Web)"/>
    <w:basedOn w:val="a"/>
    <w:uiPriority w:val="99"/>
    <w:unhideWhenUsed/>
    <w:rsid w:val="006E535B"/>
    <w:pPr>
      <w:spacing w:before="100" w:beforeAutospacing="1" w:after="100" w:afterAutospacing="1"/>
    </w:pPr>
    <w:rPr>
      <w:rFonts w:ascii="宋体" w:hAnsi="宋体"/>
    </w:rPr>
  </w:style>
  <w:style w:type="character" w:customStyle="1" w:styleId="mi">
    <w:name w:val="mi"/>
    <w:basedOn w:val="a0"/>
    <w:rsid w:val="006521AA"/>
  </w:style>
  <w:style w:type="character" w:customStyle="1" w:styleId="mn">
    <w:name w:val="mn"/>
    <w:basedOn w:val="a0"/>
    <w:rsid w:val="006521AA"/>
  </w:style>
  <w:style w:type="character" w:customStyle="1" w:styleId="mo">
    <w:name w:val="mo"/>
    <w:basedOn w:val="a0"/>
    <w:rsid w:val="006521AA"/>
  </w:style>
  <w:style w:type="character" w:customStyle="1" w:styleId="mjxassistivemathml">
    <w:name w:val="mjx_assistive_mathml"/>
    <w:basedOn w:val="a0"/>
    <w:rsid w:val="00652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2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0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9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0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0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8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6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3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0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8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3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5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4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7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2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4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6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blog.csdn.net/lien0906/article/details/47300881" TargetMode="External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hyperlink" Target="https://computing.llnl.gov/projects/sundials/sundials-softwar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cuments\&#33258;&#23450;&#20041;%20Office%20&#27169;&#26495;\&#36890;&#2999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A6C0B-8007-4E6B-BEB9-A76883D17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通用.dotx</Template>
  <TotalTime>12616</TotalTime>
  <Pages>9</Pages>
  <Words>525</Words>
  <Characters>2994</Characters>
  <Application>Microsoft Office Word</Application>
  <DocSecurity>0</DocSecurity>
  <Lines>24</Lines>
  <Paragraphs>7</Paragraphs>
  <ScaleCrop>false</ScaleCrop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lixinyu0031@stu.xjtu.edu.cn</cp:lastModifiedBy>
  <cp:revision>1504</cp:revision>
  <cp:lastPrinted>2020-10-15T02:24:00Z</cp:lastPrinted>
  <dcterms:created xsi:type="dcterms:W3CDTF">2020-10-04T04:36:00Z</dcterms:created>
  <dcterms:modified xsi:type="dcterms:W3CDTF">2021-07-14T09:01:00Z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(#C1-#E1)</vt:lpwstr>
  </property>
  <property fmtid="{D5CDD505-2E9C-101B-9397-08002B2CF9AE}" pid="4" name="MTEquationSection">
    <vt:lpwstr>1</vt:lpwstr>
  </property>
</Properties>
</file>